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media/image2.svg" ContentType="image/svg+xml"/>
  <Override PartName="/word/media/image8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6B64E" w14:textId="2FAB87A0" w:rsidR="00DC42C4" w:rsidRPr="003F7E1A" w:rsidRDefault="00F95C21" w:rsidP="003F7E1A">
      <w:pPr>
        <w:pStyle w:val="010-Documenttitle"/>
      </w:pPr>
      <w:r/>
      <w:r/>
      <w:r>
        <w:rPr>
          <w:highlight w:val="yellow"/>
        </w:rPr>
        <w:t>[%Customer Name%]</w:t>
      </w:r>
      <w:r>
        <w:tab/>
      </w:r>
    </w:p>
    <w:p w14:paraId="27D6156F" w14:textId="76D7F019" w:rsidR="00895AD5" w:rsidRPr="0071056F" w:rsidRDefault="0071056F" w:rsidP="0071056F">
      <w:pPr>
        <w:pStyle w:val="015-Sub-title"/>
      </w:pPr>
      <w:r w:rsidRPr="0071056F"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27FD47B" wp14:editId="3D0743D5">
                <wp:simplePos x="0" y="0"/>
                <wp:positionH relativeFrom="page">
                  <wp:align>left</wp:align>
                </wp:positionH>
                <wp:positionV relativeFrom="page">
                  <wp:posOffset>2947670</wp:posOffset>
                </wp:positionV>
                <wp:extent cx="8607973" cy="8607973"/>
                <wp:effectExtent l="0" t="0" r="3175" b="3175"/>
                <wp:wrapNone/>
                <wp:docPr id="30" name="Freeform: Shap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8607973" cy="8607973"/>
                        </a:xfrm>
                        <a:custGeom>
                          <a:avLst/>
                          <a:gdLst>
                            <a:gd name="connsiteX0" fmla="*/ 0 w 5144400"/>
                            <a:gd name="connsiteY0" fmla="*/ 0 h 5144400"/>
                            <a:gd name="connsiteX1" fmla="*/ 0 w 5144400"/>
                            <a:gd name="connsiteY1" fmla="*/ 5144400 h 5144400"/>
                            <a:gd name="connsiteX2" fmla="*/ 794971 w 5144400"/>
                            <a:gd name="connsiteY2" fmla="*/ 5144400 h 5144400"/>
                            <a:gd name="connsiteX3" fmla="*/ 794971 w 5144400"/>
                            <a:gd name="connsiteY3" fmla="*/ 1741594 h 5144400"/>
                            <a:gd name="connsiteX4" fmla="*/ 5144400 w 5144400"/>
                            <a:gd name="connsiteY4" fmla="*/ 5144400 h 5144400"/>
                            <a:gd name="connsiteX5" fmla="*/ 5144400 w 5144400"/>
                            <a:gd name="connsiteY5" fmla="*/ 4142850 h 5144400"/>
                            <a:gd name="connsiteX6" fmla="*/ 0 w 5144400"/>
                            <a:gd name="connsiteY6" fmla="*/ 0 h 5144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144400" h="5144400">
                              <a:moveTo>
                                <a:pt x="0" y="0"/>
                              </a:moveTo>
                              <a:lnTo>
                                <a:pt x="0" y="5144400"/>
                              </a:lnTo>
                              <a:cubicBezTo>
                                <a:pt x="0" y="5144400"/>
                                <a:pt x="794971" y="5144400"/>
                                <a:pt x="794971" y="5144400"/>
                              </a:cubicBezTo>
                              <a:lnTo>
                                <a:pt x="794971" y="1741594"/>
                              </a:lnTo>
                              <a:cubicBezTo>
                                <a:pt x="794971" y="1741594"/>
                                <a:pt x="5144400" y="5144400"/>
                                <a:pt x="5144400" y="5144400"/>
                              </a:cubicBezTo>
                              <a:lnTo>
                                <a:pt x="5144400" y="41428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6789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svg="http://schemas.microsoft.com/office/drawing/2016/SVG/main">
            <w:pict w14:anchorId="6671A63E">
              <v:shape id="Freeform: Shape 30" style="position:absolute;margin-left:0;margin-top:232.1pt;width:677.8pt;height:677.8pt;z-index:-25165926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coordsize="5144400,5144400" o:spid="_x0000_s1026" fillcolor="#005aff [3204]" stroked="f" strokeweight=".74414mm" path="m,l,5144400v,,794971,,794971,l794971,1741594v,,4349429,3402806,4349429,3402806l5144400,4142850,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" w14:anchorId="799D0C5A">
                <v:stroke joinstyle="miter"/>
                <v:path arrowok="t" o:connecttype="custom" o:connectlocs="0,0;0,8607973;1330202,8607973;1330202,2914158;8607973,8607973;8607973,6932109;0,0" o:connectangles="0,0,0,0,0,0,0"/>
                <o:lock v:ext="edit" aspectratio="t"/>
                <w10:wrap anchorx="page" anchory="page"/>
              </v:shape>
            </w:pict>
          </mc:Fallback>
        </mc:AlternateContent>
      </w:r>
      <w:r w:rsidR="00895AD5" w:rsidRPr="0071056F">
        <w:t xml:space="preserve">Technical </w:t>
      </w:r>
      <w:r w:rsidR="00824003">
        <w:t>S</w:t>
      </w:r>
      <w:r w:rsidR="00895AD5" w:rsidRPr="0071056F">
        <w:t xml:space="preserve">olution </w:t>
      </w:r>
      <w:r w:rsidR="00824003">
        <w:t>D</w:t>
      </w:r>
      <w:r w:rsidR="00895AD5" w:rsidRPr="0071056F">
        <w:t>escription</w:t>
      </w:r>
    </w:p>
    <w:p w14:paraId="5B011705" w14:textId="77777777" w:rsidR="00D545F3" w:rsidRDefault="00D545F3" w:rsidP="00CB4458"/>
    <w:p w14:paraId="53DCF089" w14:textId="77777777" w:rsidR="00895AD5" w:rsidRDefault="00895AD5" w:rsidP="00CB4458"/>
    <w:p w14:paraId="5E0489D1" w14:textId="77777777" w:rsidR="00895AD5" w:rsidRDefault="00895AD5" w:rsidP="00CB4458"/>
    <w:p w14:paraId="6F27ECCB" w14:textId="77777777" w:rsidR="00895AD5" w:rsidRDefault="00895AD5" w:rsidP="00CB4458"/>
    <w:p w14:paraId="69B407BA" w14:textId="77777777" w:rsidR="00895AD5" w:rsidRDefault="00895AD5" w:rsidP="00CB4458"/>
    <w:p w14:paraId="3A995EA3" w14:textId="77777777" w:rsidR="00895AD5" w:rsidRDefault="00895AD5" w:rsidP="00CB4458"/>
    <w:p w14:paraId="28D0548E" w14:textId="77777777" w:rsidR="00895AD5" w:rsidRDefault="00895AD5" w:rsidP="00CB4458"/>
    <w:p w14:paraId="5B488E0C" w14:textId="77777777" w:rsidR="00895AD5" w:rsidRDefault="00895AD5" w:rsidP="00CB4458"/>
    <w:p w14:paraId="097E409F" w14:textId="77777777" w:rsidR="00895AD5" w:rsidRDefault="00895AD5" w:rsidP="00CB4458"/>
    <w:p w14:paraId="4B81DA92" w14:textId="77777777" w:rsidR="00895AD5" w:rsidRDefault="00895AD5" w:rsidP="00CB4458"/>
    <w:p w14:paraId="4FAADF77" w14:textId="77777777" w:rsidR="00895AD5" w:rsidRDefault="00895AD5" w:rsidP="00CB4458"/>
    <w:p w14:paraId="694BBC8F" w14:textId="77777777" w:rsidR="00895AD5" w:rsidRDefault="00895AD5" w:rsidP="00CB4458"/>
    <w:p w14:paraId="198D9C1C" w14:textId="77777777" w:rsidR="00895AD5" w:rsidRDefault="00895AD5" w:rsidP="00CB4458"/>
    <w:p w14:paraId="68AA8FB3" w14:textId="77777777" w:rsidR="00895AD5" w:rsidRDefault="00895AD5" w:rsidP="00CB4458"/>
    <w:p w14:paraId="7257A256" w14:textId="77777777" w:rsidR="00895AD5" w:rsidRDefault="00DC42C4" w:rsidP="00CB4458">
      <w:r w:rsidRPr="00B81688">
        <w:rPr>
          <w:noProof/>
        </w:rPr>
        <w:drawing>
          <wp:anchor distT="0" distB="0" distL="114300" distR="114300" simplePos="0" relativeHeight="251658242" behindDoc="1" locked="0" layoutInCell="1" allowOverlap="1" wp14:anchorId="5AC2115A" wp14:editId="622094C4">
            <wp:simplePos x="0" y="0"/>
            <wp:positionH relativeFrom="margin">
              <wp:posOffset>1394026</wp:posOffset>
            </wp:positionH>
            <wp:positionV relativeFrom="paragraph">
              <wp:posOffset>2554872</wp:posOffset>
            </wp:positionV>
            <wp:extent cx="2291944" cy="518615"/>
            <wp:effectExtent l="0" t="0" r="0" b="0"/>
            <wp:wrapNone/>
            <wp:docPr id="1" name="Graphic 4">
              <a:extLst xmlns:a="http://schemas.openxmlformats.org/drawingml/2006/main">
                <a:ext uri="{FF2B5EF4-FFF2-40B4-BE49-F238E27FC236}">
                  <a16:creationId xmlns:a16="http://schemas.microsoft.com/office/drawing/2014/main" id="{88743917-8ED3-19CC-8FD4-5B267633EF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4">
                      <a:extLst>
                        <a:ext uri="{FF2B5EF4-FFF2-40B4-BE49-F238E27FC236}">
                          <a16:creationId xmlns:a16="http://schemas.microsoft.com/office/drawing/2014/main" id="{88743917-8ED3-19CC-8FD4-5B267633EF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944" cy="5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BB50E" w14:textId="77777777" w:rsidR="00DC42C4" w:rsidRDefault="00DC42C4" w:rsidP="00CB4458">
      <w:pPr>
        <w:sectPr w:rsidR="00DC42C4" w:rsidSect="005D63A5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 w:code="9"/>
          <w:pgMar w:top="1701" w:right="1134" w:bottom="1440" w:left="1304" w:header="567" w:footer="0" w:gutter="0"/>
          <w:cols w:space="708"/>
          <w:titlePg/>
          <w:docGrid w:linePitch="360"/>
        </w:sectPr>
      </w:pPr>
    </w:p>
    <w:p w14:paraId="5B48DE65" w14:textId="77777777" w:rsidR="00895AD5" w:rsidRDefault="00895AD5" w:rsidP="00CB4458"/>
    <w:p w14:paraId="1588A694" w14:textId="77777777" w:rsidR="00895AD5" w:rsidRDefault="00895AD5" w:rsidP="00CB4458"/>
    <w:p w14:paraId="366B4618" w14:textId="77777777" w:rsidR="00895AD5" w:rsidRDefault="00895AD5" w:rsidP="00CB4458"/>
    <w:p w14:paraId="4C6CE7C0" w14:textId="77777777" w:rsidR="00895AD5" w:rsidRDefault="00895AD5" w:rsidP="00CB4458"/>
    <w:p w14:paraId="09039336" w14:textId="77777777" w:rsidR="00895AD5" w:rsidRDefault="00895AD5" w:rsidP="00CB4458"/>
    <w:p w14:paraId="693325A7" w14:textId="77777777" w:rsidR="00895AD5" w:rsidRDefault="00895AD5" w:rsidP="00CB4458"/>
    <w:p w14:paraId="6A3869DB" w14:textId="77777777" w:rsidR="00895AD5" w:rsidRDefault="00895AD5" w:rsidP="00CB4458"/>
    <w:p w14:paraId="1141EFDF" w14:textId="77777777" w:rsidR="00895AD5" w:rsidRDefault="00895AD5" w:rsidP="00CB4458"/>
    <w:p w14:paraId="299BF469" w14:textId="77777777" w:rsidR="00895AD5" w:rsidRDefault="00895AD5" w:rsidP="00CB4458"/>
    <w:p w14:paraId="5EFC3509" w14:textId="77777777" w:rsidR="00895AD5" w:rsidRDefault="00895AD5" w:rsidP="00CB4458"/>
    <w:p w14:paraId="0C8B92C2" w14:textId="77777777" w:rsidR="00895AD5" w:rsidRDefault="00895AD5" w:rsidP="00CB4458"/>
    <w:p w14:paraId="6189D2F3" w14:textId="77777777" w:rsidR="00895AD5" w:rsidRDefault="00895AD5" w:rsidP="00CB4458"/>
    <w:p w14:paraId="7F6E9023" w14:textId="77777777" w:rsidR="00895AD5" w:rsidRDefault="00895AD5" w:rsidP="00CB4458"/>
    <w:p w14:paraId="4F9C8314" w14:textId="77777777" w:rsidR="00895AD5" w:rsidRDefault="00895AD5" w:rsidP="00CB4458"/>
    <w:p w14:paraId="425D738D" w14:textId="77777777" w:rsidR="00895AD5" w:rsidRDefault="00895AD5" w:rsidP="00CB4458"/>
    <w:p w14:paraId="1626C789" w14:textId="77777777" w:rsidR="00895AD5" w:rsidRDefault="0071056F" w:rsidP="00CA3F02">
      <w:pPr>
        <w:pStyle w:val="Caption"/>
      </w:pPr>
      <w:r>
        <w:br w:type="page"/>
      </w:r>
      <w:r w:rsidR="00717ED3">
        <w:rPr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2D57349" wp14:editId="01B49A5B">
                <wp:simplePos x="0" y="0"/>
                <wp:positionH relativeFrom="margin">
                  <wp:align>left</wp:align>
                </wp:positionH>
                <wp:positionV relativeFrom="page">
                  <wp:posOffset>7150451</wp:posOffset>
                </wp:positionV>
                <wp:extent cx="2135505" cy="259080"/>
                <wp:effectExtent l="0" t="0" r="0" b="762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5505" cy="259080"/>
                          <a:chOff x="0" y="0"/>
                          <a:chExt cx="2135505" cy="259080"/>
                        </a:xfrm>
                      </wpg:grpSpPr>
                      <pic:pic xmlns:pic="http://schemas.openxmlformats.org/drawingml/2006/picture">
                        <pic:nvPicPr>
                          <pic:cNvPr id="15" name="Graphic 4">
                            <a:extLst>
                              <a:ext uri="{FF2B5EF4-FFF2-40B4-BE49-F238E27FC236}">
                                <a16:creationId xmlns:a16="http://schemas.microsoft.com/office/drawing/2014/main" id="{88743917-8ED3-19CC-8FD4-5B267633EF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798830" cy="179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4425" y="38100"/>
                            <a:ext cx="17970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 descr="Linkedin - Free social media icons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0650" y="47625"/>
                            <a:ext cx="1619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twitter-square - LUPUS UK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300" y="47625"/>
                            <a:ext cx="1619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Free Youtube Logo SVG, PNG Icon, Symbol. Download Image.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biLevel thresh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6425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svg="http://schemas.microsoft.com/office/drawing/2016/SVG/main">
            <w:pict w14:anchorId="7EBFE64E">
              <v:group id="Group 24" style="position:absolute;margin-left:0;margin-top:563.05pt;width:168.15pt;height:20.4pt;z-index:-251657216;mso-position-horizontal:left;mso-position-horizontal-relative:margin;mso-position-vertical-relative:page" coordsize="21355,2590" o:spid="_x0000_s1026" w14:anchorId="34D2078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Graphic 4" style="position:absolute;top:381;width:7988;height:1797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">
                  <v:imagedata o:title="" r:id="rId27"/>
                </v:shape>
                <v:shape id="Picture 16" style="position:absolute;left:11144;top:381;width:1797;height:1797;visibility:visible;mso-wrap-style:square" alt="Icon&#10;&#10;Description automatically generated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">
                  <v:imagedata grayscale="t" bilevel="t" o:title="Icon&#10;&#10;Description automatically generated" r:id="rId28"/>
                </v:shape>
                <v:shape id="Picture 17" style="position:absolute;left:13906;top:476;width:1619;height:1619;visibility:visible;mso-wrap-style:square" alt="Linkedin - Free social media icons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">
                  <v:imagedata grayscale="t" bilevel="t" o:title="Linkedin - Free social media icons" r:id="rId29"/>
                </v:shape>
                <v:shape id="Picture 19" style="position:absolute;left:16383;top:476;width:1619;height:1619;visibility:visible;mso-wrap-style:square" alt="twitter-square - LUPUS UK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">
                  <v:imagedata grayscale="t" bilevel="t" o:title="twitter-square - LUPUS UK" r:id="rId30"/>
                </v:shape>
                <v:shape id="Picture 20" style="position:absolute;left:18764;width:2591;height:2590;visibility:visible;mso-wrap-style:square" alt="Free Youtube Logo SVG, PNG Icon, Symbol. Download Image.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">
                  <v:imagedata grayscale="t" bilevel="t" o:title="Free Youtube Logo SVG, PNG Icon, Symbol. Download Image" r:id="rId31"/>
                </v:shape>
                <w10:wrap anchorx="margin" anchory="page"/>
              </v:group>
            </w:pict>
          </mc:Fallback>
        </mc:AlternateContent>
      </w:r>
    </w:p>
    <w:p w14:paraId="71CA71FC" w14:textId="77777777" w:rsidR="00895AD5" w:rsidRDefault="00895AD5" w:rsidP="00CB4458">
      <w:pPr>
        <w:sectPr w:rsidR="00895AD5" w:rsidSect="005D63A5">
          <w:headerReference w:type="default" r:id="rId32"/>
          <w:footerReference w:type="default" r:id="rId33"/>
          <w:pgSz w:w="11906" w:h="16838" w:code="9"/>
          <w:pgMar w:top="1701" w:right="1134" w:bottom="1440" w:left="1304" w:header="567" w:footer="454" w:gutter="0"/>
          <w:cols w:space="708"/>
          <w:docGrid w:linePitch="360"/>
        </w:sectPr>
      </w:pPr>
    </w:p>
    <w:p w14:paraId="7E83C728" w14:textId="6CB29AA1" w:rsidR="000A72FC" w:rsidRDefault="00CE432D" w:rsidP="00CE432D">
      <w:pPr>
        <w:pStyle w:val="TOCHeading"/>
      </w:pPr>
      <w:r>
        <w:lastRenderedPageBreak/>
        <w:t>Table of Contents</w:t>
      </w:r>
    </w:p>
    <w:p w14:paraId="1AE309B4" w14:textId="47C436EA" w:rsidR="00CE432D" w:rsidRDefault="00CE432D" w:rsidP="00CE432D">
      <w:pPr>
        <w:pStyle w:val="TableofFigures"/>
      </w:pPr>
      <w:r/>
      <w:r>
        <w:fldChar w:fldCharType="begin" w:dirty="true"/>
        <w:instrText xml:space="preserve">TOC \o \h \z \u \c</w:instrText>
        <w:fldChar w:fldCharType="separate">
          <w:t>Right-click to update field.</w:t>
        </w:fldChar>
        <w:fldChar w:fldCharType="end"/>
      </w:r>
    </w:p>
    <w:p w14:paraId="4D7B83D3" w14:textId="63E60BD9" w:rsidR="00445269" w:rsidRDefault="00445269" w:rsidP="00445269">
      <w:pPr>
        <w:pStyle w:val="TOC2"/>
      </w:pPr>
    </w:p>
    <w:p w14:paraId="0B6173EE" w14:textId="34A91ABF" w:rsidR="00445269" w:rsidRDefault="00445269" w:rsidP="00445269"/>
    <w:p w14:paraId="5673EE72" w14:textId="388F7C2F" w:rsidR="00445269" w:rsidRDefault="00445269" w:rsidP="00445269"/>
    <w:p w14:paraId="739BD8B5" w14:textId="3CD59C74" w:rsidR="00445269" w:rsidRDefault="00445269" w:rsidP="00445269"/>
    <w:p w14:paraId="69DFDBFD" w14:textId="4C076E8C" w:rsidR="00445269" w:rsidRDefault="00445269" w:rsidP="00445269"/>
    <w:p w14:paraId="5428D171" w14:textId="3CF7BB0F" w:rsidR="00445269" w:rsidRDefault="00445269" w:rsidP="00445269"/>
    <w:p w14:paraId="06D01495" w14:textId="77B23B58" w:rsidR="00445269" w:rsidRDefault="00445269" w:rsidP="00445269"/>
    <w:p w14:paraId="0B9B870C" w14:textId="6898965F" w:rsidR="00445269" w:rsidRDefault="00445269" w:rsidP="00445269"/>
    <w:p w14:paraId="40CDB180" w14:textId="2E1F4010" w:rsidR="00445269" w:rsidRDefault="00445269" w:rsidP="00445269"/>
    <w:p w14:paraId="7FE96101" w14:textId="373B503C" w:rsidR="00445269" w:rsidRDefault="00445269" w:rsidP="00445269"/>
    <w:p w14:paraId="7981E4C9" w14:textId="0732EECE" w:rsidR="00445269" w:rsidRDefault="00445269" w:rsidP="00445269"/>
    <w:p w14:paraId="48000B02" w14:textId="44B33214" w:rsidR="00445269" w:rsidRDefault="00445269" w:rsidP="00445269"/>
    <w:p w14:paraId="299507C0" w14:textId="55572C76" w:rsidR="00445269" w:rsidRDefault="00445269" w:rsidP="00445269"/>
    <w:p w14:paraId="0C51914C" w14:textId="303FCFB3" w:rsidR="00445269" w:rsidRDefault="00445269" w:rsidP="00445269"/>
    <w:p w14:paraId="1B0FDD9F" w14:textId="4AB5DD33" w:rsidR="00445269" w:rsidRDefault="00445269" w:rsidP="00445269"/>
    <w:p w14:paraId="3DF3CF76" w14:textId="4D6AA4DA" w:rsidR="00445269" w:rsidRDefault="00445269" w:rsidP="00445269"/>
    <w:p w14:paraId="0F4327E0" w14:textId="1E5D6656" w:rsidR="00445269" w:rsidRDefault="00445269" w:rsidP="00445269"/>
    <w:p w14:paraId="002BC04C" w14:textId="297CC8ED" w:rsidR="00445269" w:rsidRDefault="00445269" w:rsidP="00445269"/>
    <w:p w14:paraId="3334F11C" w14:textId="11128C34" w:rsidR="00445269" w:rsidRDefault="00445269" w:rsidP="00445269"/>
    <w:p w14:paraId="0F994FE1" w14:textId="079A2BEE" w:rsidR="00445269" w:rsidRDefault="00445269" w:rsidP="00445269"/>
    <w:p w14:paraId="4093FDFC" w14:textId="0883930D" w:rsidR="00445269" w:rsidRDefault="00445269" w:rsidP="00445269"/>
    <w:p w14:paraId="3AAD1FC8" w14:textId="1EA90F21" w:rsidR="00445269" w:rsidRDefault="00445269" w:rsidP="00445269"/>
    <w:p w14:paraId="56B625CD" w14:textId="24D507E2" w:rsidR="00445269" w:rsidRDefault="00445269" w:rsidP="00445269"/>
    <w:p w14:paraId="1B9C3DD9" w14:textId="53FD7204" w:rsidR="00445269" w:rsidRDefault="00445269" w:rsidP="00445269"/>
    <w:p w14:paraId="3D0BE888" w14:textId="0CE48486" w:rsidR="00445269" w:rsidRDefault="00445269" w:rsidP="00445269"/>
    <w:p w14:paraId="35BCB75C" w14:textId="23D3247B" w:rsidR="00445269" w:rsidRDefault="00445269" w:rsidP="00445269"/>
    <w:p w14:paraId="762B5746" w14:textId="77C01B67" w:rsidR="00445269" w:rsidRDefault="00445269" w:rsidP="00445269"/>
    <w:p w14:paraId="58F671C1" w14:textId="77777777" w:rsidR="00445269" w:rsidRPr="00445269" w:rsidRDefault="00445269" w:rsidP="00445269"/>
    <w:p>
      <w:pPr>
        <w:pStyle w:val="Heading1"/>
      </w:pPr>
      <w:r>
        <w:t>Introduction</w:t>
      </w:r>
    </w:p>
    <w:p>
      <w:pPr>
        <w:pStyle w:val="100-Paragraph"/>
      </w:pPr>
      <w:r>
        <w:t xml:space="preserve">This is a test. Jain is the lord here!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62652" cy="190506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652" cy="19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86-Figure-Title"/>
      </w:pPr>
      <w:r>
        <w:t>Figure 1: Figure Title Here</w:t>
      </w:r>
      <w:r>
        <w:fldChar w:fldCharType="begin"/>
        <w:instrText> SEQ Figure * ARABIC</w:instrText>
        <w:fldChar w:fldCharType="end"/>
      </w:r>
    </w:p>
    <w:p>
      <w:pPr>
        <w:pStyle w:val="100-Paragraph"/>
      </w:pPr>
      <w:r/>
      <w:r>
        <w:t xml:space="preserve"> is described </w:t>
      </w:r>
      <w:r>
        <w:rPr>
          <w:highlight w:val="yellow"/>
        </w:rPr>
        <w:t>[%Customer Name%]</w:t>
      </w:r>
      <w:r>
        <w:t>'s</w:t>
      </w:r>
    </w:p>
    <w:sectPr w:rsidR="00445269" w:rsidRPr="00445269" w:rsidSect="005D63A5">
      <w:headerReference w:type="default" r:id="rId34"/>
      <w:footerReference w:type="default" r:id="rId35"/>
      <w:pgSz w:w="11906" w:h="16838" w:code="9"/>
      <w:pgMar w:top="1701" w:right="1134" w:bottom="1440" w:left="1304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32B22" w14:textId="77777777" w:rsidR="008033FD" w:rsidRDefault="008033FD" w:rsidP="00CB4458">
      <w:r>
        <w:separator/>
      </w:r>
    </w:p>
  </w:endnote>
  <w:endnote w:type="continuationSeparator" w:id="0">
    <w:p w14:paraId="096EE4F6" w14:textId="77777777" w:rsidR="008033FD" w:rsidRDefault="008033FD" w:rsidP="00CB4458">
      <w:r>
        <w:continuationSeparator/>
      </w:r>
    </w:p>
  </w:endnote>
  <w:endnote w:type="continuationNotice" w:id="1">
    <w:p w14:paraId="3A1042D9" w14:textId="77777777" w:rsidR="008033FD" w:rsidRDefault="008033FD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kia Pure Text">
    <w:panose1 w:val="020B0504040602060303"/>
    <w:charset w:val="00"/>
    <w:family w:val="swiss"/>
    <w:pitch w:val="variable"/>
    <w:sig w:usb0="A00002FF" w:usb1="700078FB" w:usb2="00010000" w:usb3="00000000" w:csb0="0000019F" w:csb1="00000000"/>
    <w:embedRegular r:id="rId1" w:fontKey="{5C4A8BCF-0562-4E26-9DE2-281A7C364B1E}"/>
    <w:embedBold r:id="rId2" w:fontKey="{F9DDDB67-1BEB-412D-BCF0-D07C54B15B68}"/>
    <w:embedItalic r:id="rId3" w:fontKey="{8F6B2CE7-4DE1-4483-B273-E891BB1422BD}"/>
  </w:font>
  <w:font w:name="Nokia Pure Text Light">
    <w:panose1 w:val="020B0304040602060303"/>
    <w:charset w:val="00"/>
    <w:family w:val="swiss"/>
    <w:pitch w:val="variable"/>
    <w:sig w:usb0="A00002FF" w:usb1="700078FB" w:usb2="00010000" w:usb3="00000000" w:csb0="0000019F" w:csb1="00000000"/>
    <w:embedRegular r:id="rId4" w:fontKey="{249C221D-ACE0-4A17-B0B4-1441050D28CC}"/>
    <w:embedBold r:id="rId5" w:fontKey="{35784600-65E3-4CA6-8E77-641EBFE89559}"/>
    <w:embedItalic r:id="rId6" w:fontKey="{D4B2C86D-0651-41F3-ABEC-71B6BD512D4E}"/>
    <w:embedBoldItalic r:id="rId7" w:fontKey="{7388A14D-4DF1-41F0-8ACB-3846D3F5387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kia Pure Headline Light">
    <w:panose1 w:val="020B0304040602060303"/>
    <w:charset w:val="00"/>
    <w:family w:val="swiss"/>
    <w:pitch w:val="variable"/>
    <w:sig w:usb0="A00006EF" w:usb1="5000205B" w:usb2="00000000" w:usb3="00000000" w:csb0="0000019F" w:csb1="00000000"/>
    <w:embedRegular r:id="rId8" w:fontKey="{8B0D9FBD-6A11-4314-A78D-6323819561B5}"/>
    <w:embedItalic r:id="rId9" w:fontKey="{6A946842-0682-47A4-A787-7D8034E21BC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4C41D127-A8E6-44CD-8B6F-6BBBD10D1AED}"/>
  </w:font>
  <w:font w:name="Nokia Pure Text Bold">
    <w:panose1 w:val="020B0804040602060303"/>
    <w:charset w:val="00"/>
    <w:family w:val="swiss"/>
    <w:pitch w:val="variable"/>
    <w:sig w:usb0="A40006FF" w:usb1="700078FB" w:usb2="00000800" w:usb3="00000000" w:csb0="0000019F" w:csb1="00000000"/>
  </w:font>
  <w:font w:name="Nokia Pure Text DFL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6AC48E67-167C-4E20-9762-687805294E5C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385667BF-0856-4FA2-A5B5-F338E09D19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BCC4D" w14:textId="77777777" w:rsidR="00ED4B19" w:rsidRDefault="00ED4B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4" w:type="dxa"/>
      <w:tblBorders>
        <w:top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401"/>
      <w:gridCol w:w="3828"/>
      <w:gridCol w:w="2405"/>
    </w:tblGrid>
    <w:tr w:rsidR="00F45A9E" w:rsidRPr="00DB5914" w14:paraId="30E4B645" w14:textId="77777777" w:rsidTr="00073FBF">
      <w:tc>
        <w:tcPr>
          <w:tcW w:w="3401" w:type="dxa"/>
          <w:hideMark/>
        </w:tcPr>
        <w:p w14:paraId="47927F1A" w14:textId="4596FDCF" w:rsidR="00F45A9E" w:rsidRPr="00DB5914" w:rsidRDefault="008049C5" w:rsidP="00CB4458">
          <w:r w:rsidRPr="00DB5914">
            <w:fldChar w:fldCharType="begin"/>
          </w:r>
          <w:r w:rsidRPr="00DB5914">
            <w:instrText xml:space="preserve"> PAGE  \* Arabic  \* MERGEFORMAT </w:instrText>
          </w:r>
          <w:r w:rsidRPr="00DB5914">
            <w:fldChar w:fldCharType="separate"/>
          </w:r>
          <w:r w:rsidRPr="00DB5914">
            <w:t>1</w:t>
          </w:r>
          <w:r w:rsidRPr="00DB5914">
            <w:fldChar w:fldCharType="end"/>
          </w:r>
          <w:r w:rsidRPr="00DB5914">
            <w:t xml:space="preserve"> / </w:t>
          </w:r>
          <w:fldSimple w:instr="NUMPAGES  \* Arabic  \* MERGEFORMAT">
            <w:r w:rsidRPr="00DB5914">
              <w:t>4</w:t>
            </w:r>
          </w:fldSimple>
        </w:p>
        <w:p w14:paraId="5A22D339" w14:textId="77777777" w:rsidR="00F45A9E" w:rsidRPr="00DB5914" w:rsidRDefault="008049C5" w:rsidP="00CB4458">
          <w:r w:rsidRPr="00DB5914">
            <w:t>[</w:t>
          </w:r>
          <w:proofErr w:type="spellStart"/>
          <w:r w:rsidRPr="00DB5914">
            <w:t>TypeDocIDHere</w:t>
          </w:r>
          <w:proofErr w:type="spellEnd"/>
          <w:r w:rsidRPr="00DB5914">
            <w:t>]</w:t>
          </w:r>
        </w:p>
      </w:tc>
      <w:tc>
        <w:tcPr>
          <w:tcW w:w="3828" w:type="dxa"/>
        </w:tcPr>
        <w:p w14:paraId="050E1631" w14:textId="77777777" w:rsidR="00F45A9E" w:rsidRPr="00DB5914" w:rsidRDefault="00F45A9E" w:rsidP="00CB4458">
          <w:pPr>
            <w:rPr>
              <w:shd w:val="clear" w:color="auto" w:fill="FFFFFF"/>
            </w:rPr>
          </w:pPr>
          <w:r w:rsidRPr="00DB5914">
            <w:rPr>
              <w:shd w:val="clear" w:color="auto" w:fill="FFFFFF"/>
            </w:rPr>
            <w:t>&lt;</w:t>
          </w:r>
          <w:r w:rsidR="00CB4458" w:rsidRPr="00DB5914">
            <w:rPr>
              <w:shd w:val="clear" w:color="auto" w:fill="FFFFFF"/>
            </w:rPr>
            <w:t>Document privacy classification</w:t>
          </w:r>
          <w:r w:rsidRPr="00DB5914">
            <w:rPr>
              <w:shd w:val="clear" w:color="auto" w:fill="FFFFFF"/>
            </w:rPr>
            <w:t>&gt;</w:t>
          </w:r>
        </w:p>
      </w:tc>
      <w:tc>
        <w:tcPr>
          <w:tcW w:w="2405" w:type="dxa"/>
          <w:hideMark/>
        </w:tcPr>
        <w:p w14:paraId="0875F92C" w14:textId="77777777" w:rsidR="00F45A9E" w:rsidRPr="00DB5914" w:rsidRDefault="00F45A9E" w:rsidP="00CB4458">
          <w:pPr>
            <w:jc w:val="right"/>
            <w:rPr>
              <w:rFonts w:ascii="Calibri" w:hAnsi="Calibri"/>
              <w:lang w:eastAsia="en-GB"/>
            </w:rPr>
          </w:pPr>
          <w:r w:rsidRPr="00DB5914">
            <w:rPr>
              <w:lang w:eastAsia="en-GB"/>
            </w:rPr>
            <w:t xml:space="preserve">© </w:t>
          </w:r>
          <w:r w:rsidR="00600187" w:rsidRPr="00DB5914">
            <w:rPr>
              <w:lang w:eastAsia="en-GB"/>
            </w:rPr>
            <w:t>2023</w:t>
          </w:r>
          <w:r w:rsidR="00E87F0F" w:rsidRPr="00DB5914">
            <w:rPr>
              <w:lang w:eastAsia="en-GB"/>
            </w:rPr>
            <w:t xml:space="preserve"> Nokia</w:t>
          </w:r>
        </w:p>
      </w:tc>
    </w:tr>
  </w:tbl>
  <w:p w14:paraId="51315220" w14:textId="77777777" w:rsidR="00F45A9E" w:rsidRPr="00DB5914" w:rsidRDefault="00F45A9E" w:rsidP="00CB445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50396" w14:textId="77777777" w:rsidR="00ED4B19" w:rsidRDefault="00ED4B1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93EF8" w14:textId="77777777" w:rsidR="00895AD5" w:rsidRPr="00FD1AC4" w:rsidRDefault="00895AD5" w:rsidP="006C4853">
    <w:pPr>
      <w:pStyle w:val="100-Paragraph"/>
    </w:pPr>
    <w:r w:rsidRPr="00FD1AC4">
      <w:t xml:space="preserve">© Nokia </w:t>
    </w:r>
    <w:r>
      <w:t>202</w:t>
    </w:r>
    <w:r w:rsidR="008C66EB">
      <w:t>3</w:t>
    </w:r>
    <w:r>
      <w:t>.  All rights reserved.</w:t>
    </w:r>
  </w:p>
  <w:p w14:paraId="70D19EC3" w14:textId="77777777" w:rsidR="00895AD5" w:rsidRPr="008C66EB" w:rsidRDefault="00895AD5" w:rsidP="00895AD5">
    <w:pPr>
      <w:rPr>
        <w:b/>
        <w:bCs/>
        <w:szCs w:val="20"/>
      </w:rPr>
    </w:pPr>
    <w:r w:rsidRPr="008C66EB">
      <w:rPr>
        <w:b/>
        <w:bCs/>
        <w:szCs w:val="20"/>
      </w:rPr>
      <w:t>About Nokia</w:t>
    </w:r>
  </w:p>
  <w:p w14:paraId="34C4839F" w14:textId="77777777" w:rsidR="007B4E70" w:rsidRPr="00E3149E" w:rsidRDefault="007B4E70" w:rsidP="007B4E70">
    <w:pPr>
      <w:rPr>
        <w:rFonts w:eastAsia="Times New Roman"/>
        <w:lang w:eastAsia="en-GB"/>
      </w:rPr>
    </w:pPr>
    <w:r w:rsidRPr="00E3149E">
      <w:rPr>
        <w:rFonts w:eastAsia="Times New Roman"/>
        <w:lang w:eastAsia="en-GB"/>
      </w:rPr>
      <w:t>At Nokia, we create technology that helps the world act together.</w:t>
    </w:r>
  </w:p>
  <w:p w14:paraId="71FA2A13" w14:textId="77777777" w:rsidR="007B4E70" w:rsidRPr="00E3149E" w:rsidRDefault="007B4E70" w:rsidP="007B4E70">
    <w:pPr>
      <w:rPr>
        <w:rFonts w:eastAsia="Times New Roman"/>
        <w:lang w:eastAsia="en-GB"/>
      </w:rPr>
    </w:pPr>
    <w:r w:rsidRPr="00E3149E">
      <w:rPr>
        <w:rFonts w:eastAsia="Times New Roman"/>
        <w:lang w:eastAsia="en-GB"/>
      </w:rPr>
      <w:t>As a B2B technology innovation leader, we are pioneering the future where networks meet cloud to realize the full potential of digital in every industry.</w:t>
    </w:r>
  </w:p>
  <w:p w14:paraId="252D0767" w14:textId="77777777" w:rsidR="007B4E70" w:rsidRPr="007533B2" w:rsidRDefault="007B4E70" w:rsidP="007B4E70">
    <w:r w:rsidRPr="00E3149E">
      <w:rPr>
        <w:rFonts w:eastAsia="Times New Roman"/>
        <w:lang w:eastAsia="en-GB"/>
      </w:rPr>
      <w:t>Through networks that sense, think and act, we work with our customers and partners to create the digital services and applications of the future.</w:t>
    </w:r>
  </w:p>
  <w:p w14:paraId="4B81AE7E" w14:textId="77777777" w:rsidR="00941F99" w:rsidRDefault="00941F99" w:rsidP="00895AD5"/>
  <w:p w14:paraId="490FFAD4" w14:textId="77777777" w:rsidR="00895AD5" w:rsidRPr="008C66EB" w:rsidRDefault="00000000" w:rsidP="00895AD5">
    <w:pPr>
      <w:rPr>
        <w:color w:val="1962FF" w:themeColor="text2" w:themeTint="80"/>
        <w:sz w:val="18"/>
        <w:szCs w:val="18"/>
      </w:rPr>
    </w:pPr>
    <w:hyperlink r:id="rId1" w:history="1">
      <w:r w:rsidR="00895AD5" w:rsidRPr="008C66EB">
        <w:rPr>
          <w:rStyle w:val="Hyperlink"/>
          <w:sz w:val="18"/>
          <w:szCs w:val="18"/>
        </w:rPr>
        <w:t>http://www.nokia.com</w:t>
      </w:r>
    </w:hyperlink>
    <w:r w:rsidR="00895AD5" w:rsidRPr="008C66EB">
      <w:rPr>
        <w:rStyle w:val="Hyperlink"/>
        <w:color w:val="auto"/>
        <w:sz w:val="18"/>
        <w:szCs w:val="18"/>
      </w:rPr>
      <w:t xml:space="preserve">   ||   </w:t>
    </w:r>
    <w:hyperlink r:id="rId2" w:history="1">
      <w:r w:rsidR="00895AD5" w:rsidRPr="008C66EB">
        <w:rPr>
          <w:rStyle w:val="Hyperlink"/>
          <w:sz w:val="18"/>
          <w:szCs w:val="18"/>
        </w:rPr>
        <w:t>http://networks.nokia.com</w:t>
      </w:r>
    </w:hyperlink>
  </w:p>
  <w:p w14:paraId="051675CE" w14:textId="77777777" w:rsidR="00895AD5" w:rsidRPr="008C66EB" w:rsidRDefault="00895AD5" w:rsidP="00895AD5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4" w:type="dxa"/>
      <w:tblBorders>
        <w:top w:val="single" w:sz="4" w:space="0" w:color="auto"/>
      </w:tblBorders>
      <w:tblCellMar>
        <w:top w:w="85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401"/>
      <w:gridCol w:w="3828"/>
      <w:gridCol w:w="2405"/>
    </w:tblGrid>
    <w:tr w:rsidR="001A6178" w:rsidRPr="00E663A6" w14:paraId="13335AC7" w14:textId="77777777" w:rsidTr="00B037CD">
      <w:trPr>
        <w:trHeight w:val="794"/>
      </w:trPr>
      <w:tc>
        <w:tcPr>
          <w:tcW w:w="3401" w:type="dxa"/>
          <w:hideMark/>
        </w:tcPr>
        <w:p w14:paraId="3569764C" w14:textId="77777777" w:rsidR="001A6178" w:rsidRPr="00E663A6" w:rsidRDefault="001A6178" w:rsidP="00717ED3">
          <w:pPr>
            <w:rPr>
              <w:sz w:val="16"/>
              <w:szCs w:val="16"/>
            </w:rPr>
          </w:pPr>
          <w:r w:rsidRPr="00E663A6">
            <w:rPr>
              <w:sz w:val="16"/>
              <w:szCs w:val="16"/>
            </w:rPr>
            <w:fldChar w:fldCharType="begin"/>
          </w:r>
          <w:r w:rsidRPr="00E663A6">
            <w:rPr>
              <w:sz w:val="16"/>
              <w:szCs w:val="16"/>
            </w:rPr>
            <w:instrText xml:space="preserve"> PAGE  \* Arabic  \* MERGEFORMAT </w:instrText>
          </w:r>
          <w:r w:rsidRPr="00E663A6">
            <w:rPr>
              <w:sz w:val="16"/>
              <w:szCs w:val="16"/>
            </w:rPr>
            <w:fldChar w:fldCharType="separate"/>
          </w:r>
          <w:r w:rsidRPr="00E663A6">
            <w:rPr>
              <w:sz w:val="16"/>
              <w:szCs w:val="16"/>
            </w:rPr>
            <w:t>1</w:t>
          </w:r>
          <w:r w:rsidRPr="00E663A6">
            <w:rPr>
              <w:sz w:val="16"/>
              <w:szCs w:val="16"/>
            </w:rPr>
            <w:fldChar w:fldCharType="end"/>
          </w:r>
          <w:r w:rsidRPr="00E663A6">
            <w:rPr>
              <w:sz w:val="16"/>
              <w:szCs w:val="16"/>
            </w:rPr>
            <w:t xml:space="preserve"> / </w:t>
          </w:r>
          <w:r w:rsidRPr="00E663A6">
            <w:rPr>
              <w:sz w:val="16"/>
              <w:szCs w:val="16"/>
            </w:rPr>
            <w:fldChar w:fldCharType="begin"/>
          </w:r>
          <w:r w:rsidRPr="00E663A6">
            <w:rPr>
              <w:sz w:val="16"/>
              <w:szCs w:val="16"/>
            </w:rPr>
            <w:instrText xml:space="preserve"> NUMPAGES  \* Arabic  \* MERGEFORMAT </w:instrText>
          </w:r>
          <w:r w:rsidRPr="00E663A6">
            <w:rPr>
              <w:sz w:val="16"/>
              <w:szCs w:val="16"/>
            </w:rPr>
            <w:fldChar w:fldCharType="separate"/>
          </w:r>
          <w:r w:rsidRPr="00E663A6">
            <w:rPr>
              <w:sz w:val="16"/>
              <w:szCs w:val="16"/>
            </w:rPr>
            <w:t>4</w:t>
          </w:r>
          <w:r w:rsidRPr="00E663A6">
            <w:rPr>
              <w:sz w:val="16"/>
              <w:szCs w:val="16"/>
            </w:rPr>
            <w:fldChar w:fldCharType="end"/>
          </w:r>
        </w:p>
      </w:tc>
      <w:tc>
        <w:tcPr>
          <w:tcW w:w="3828" w:type="dxa"/>
        </w:tcPr>
        <w:p w14:paraId="29EC18FA" w14:textId="77777777" w:rsidR="001A6178" w:rsidRPr="00E663A6" w:rsidRDefault="001A6178" w:rsidP="00717ED3">
          <w:pPr>
            <w:rPr>
              <w:sz w:val="16"/>
              <w:szCs w:val="16"/>
              <w:shd w:val="clear" w:color="auto" w:fill="FFFFFF"/>
            </w:rPr>
          </w:pPr>
        </w:p>
      </w:tc>
      <w:tc>
        <w:tcPr>
          <w:tcW w:w="2405" w:type="dxa"/>
          <w:hideMark/>
        </w:tcPr>
        <w:p w14:paraId="618700B7" w14:textId="77777777" w:rsidR="001A6178" w:rsidRPr="00E663A6" w:rsidRDefault="001A6178" w:rsidP="00717ED3">
          <w:pPr>
            <w:jc w:val="right"/>
            <w:rPr>
              <w:rFonts w:ascii="Calibri" w:hAnsi="Calibri"/>
              <w:sz w:val="16"/>
              <w:szCs w:val="16"/>
              <w:lang w:eastAsia="en-GB"/>
            </w:rPr>
          </w:pPr>
          <w:r w:rsidRPr="00E663A6">
            <w:rPr>
              <w:sz w:val="16"/>
              <w:szCs w:val="16"/>
              <w:lang w:eastAsia="en-GB"/>
            </w:rPr>
            <w:t>© 2023 Nokia</w:t>
          </w:r>
        </w:p>
      </w:tc>
    </w:tr>
  </w:tbl>
  <w:p w14:paraId="342E4628" w14:textId="77777777" w:rsidR="001A6178" w:rsidRPr="00E663A6" w:rsidRDefault="001A6178" w:rsidP="00CB4458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B1235" w14:textId="77777777" w:rsidR="008033FD" w:rsidRDefault="008033FD" w:rsidP="00CB4458">
      <w:r>
        <w:separator/>
      </w:r>
    </w:p>
  </w:footnote>
  <w:footnote w:type="continuationSeparator" w:id="0">
    <w:p w14:paraId="28994953" w14:textId="77777777" w:rsidR="008033FD" w:rsidRDefault="008033FD" w:rsidP="00CB4458">
      <w:r>
        <w:continuationSeparator/>
      </w:r>
    </w:p>
  </w:footnote>
  <w:footnote w:type="continuationNotice" w:id="1">
    <w:p w14:paraId="324A680E" w14:textId="77777777" w:rsidR="008033FD" w:rsidRDefault="008033FD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A6D6E" w14:textId="77777777" w:rsidR="00ED4B19" w:rsidRDefault="00ED4B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58A2B" w14:textId="77777777" w:rsidR="00895AD5" w:rsidRDefault="00895AD5">
    <w:pPr>
      <w:pStyle w:val="Header"/>
    </w:pPr>
    <w:r w:rsidRPr="00B81688">
      <w:rPr>
        <w:noProof/>
      </w:rPr>
      <w:drawing>
        <wp:anchor distT="0" distB="0" distL="114300" distR="114300" simplePos="0" relativeHeight="251658240" behindDoc="1" locked="0" layoutInCell="1" allowOverlap="1" wp14:anchorId="699CD534" wp14:editId="40AC0A73">
          <wp:simplePos x="0" y="0"/>
          <wp:positionH relativeFrom="margin">
            <wp:posOffset>0</wp:posOffset>
          </wp:positionH>
          <wp:positionV relativeFrom="paragraph">
            <wp:posOffset>0</wp:posOffset>
          </wp:positionV>
          <wp:extent cx="1479600" cy="334800"/>
          <wp:effectExtent l="0" t="0" r="6350" b="8255"/>
          <wp:wrapNone/>
          <wp:docPr id="8" name="Graphic 4">
            <a:extLst xmlns:a="http://schemas.openxmlformats.org/drawingml/2006/main">
              <a:ext uri="{FF2B5EF4-FFF2-40B4-BE49-F238E27FC236}">
                <a16:creationId xmlns:a16="http://schemas.microsoft.com/office/drawing/2014/main" id="{88743917-8ED3-19CC-8FD4-5B267633EFB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aphic 4">
                    <a:extLst>
                      <a:ext uri="{FF2B5EF4-FFF2-40B4-BE49-F238E27FC236}">
                        <a16:creationId xmlns:a16="http://schemas.microsoft.com/office/drawing/2014/main" id="{88743917-8ED3-19CC-8FD4-5B267633EFB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9600" cy="33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79A8C" w14:textId="77777777" w:rsidR="00ED4B19" w:rsidRDefault="00ED4B1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89254" w14:textId="77777777" w:rsidR="00895AD5" w:rsidRDefault="00895AD5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378AA" w14:textId="77777777" w:rsidR="001A6178" w:rsidRPr="00091A88" w:rsidRDefault="001A6178" w:rsidP="00717ED3">
    <w:pPr>
      <w:pStyle w:val="071-Header"/>
      <w:spacing w:after="60"/>
      <w:ind w:right="112"/>
      <w:jc w:val="right"/>
      <w:rPr>
        <w:rFonts w:asciiTheme="minorHAnsi" w:hAnsiTheme="minorHAnsi"/>
      </w:rPr>
    </w:pPr>
    <w:r w:rsidRPr="00091A88">
      <w:rPr>
        <w:rFonts w:asciiTheme="minorHAnsi" w:hAnsiTheme="minorHAnsi"/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6258CBBE" wp14:editId="038D2D24">
              <wp:simplePos x="0" y="0"/>
              <wp:positionH relativeFrom="column">
                <wp:posOffset>823595</wp:posOffset>
              </wp:positionH>
              <wp:positionV relativeFrom="paragraph">
                <wp:posOffset>80010</wp:posOffset>
              </wp:positionV>
              <wp:extent cx="0" cy="143510"/>
              <wp:effectExtent l="0" t="0" r="38100" b="2794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3510"/>
                      </a:xfrm>
                      <a:prstGeom prst="line">
                        <a:avLst/>
                      </a:prstGeom>
                      <a:ln w="63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svg="http://schemas.microsoft.com/office/drawing/2016/SVG/main">
          <w:pict w14:anchorId="32F5D025">
            <v:line id="Straight Connector 4" style="position:absolute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001135 [3215]" strokeweight=".5pt" from="64.85pt,6.3pt" to="64.85pt,17.6pt" w14:anchorId="366863B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">
              <v:stroke joinstyle="miter"/>
            </v:line>
          </w:pict>
        </mc:Fallback>
      </mc:AlternateContent>
    </w:r>
    <w:r w:rsidRPr="00091A88">
      <w:rPr>
        <w:rFonts w:asciiTheme="minorHAnsi" w:hAnsiTheme="minorHAnsi"/>
        <w:noProof/>
      </w:rPr>
      <w:drawing>
        <wp:anchor distT="0" distB="0" distL="114300" distR="114300" simplePos="0" relativeHeight="251658244" behindDoc="1" locked="0" layoutInCell="1" allowOverlap="1" wp14:anchorId="5A096DE2" wp14:editId="36C94C98">
          <wp:simplePos x="0" y="0"/>
          <wp:positionH relativeFrom="margin">
            <wp:posOffset>0</wp:posOffset>
          </wp:positionH>
          <wp:positionV relativeFrom="paragraph">
            <wp:posOffset>80121</wp:posOffset>
          </wp:positionV>
          <wp:extent cx="638810" cy="143510"/>
          <wp:effectExtent l="0" t="0" r="8890" b="8890"/>
          <wp:wrapNone/>
          <wp:docPr id="7" name="Graphic 4">
            <a:extLst xmlns:a="http://schemas.openxmlformats.org/drawingml/2006/main">
              <a:ext uri="{FF2B5EF4-FFF2-40B4-BE49-F238E27FC236}">
                <a16:creationId xmlns:a16="http://schemas.microsoft.com/office/drawing/2014/main" id="{88743917-8ED3-19CC-8FD4-5B267633EFB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aphic 4">
                    <a:extLst>
                      <a:ext uri="{FF2B5EF4-FFF2-40B4-BE49-F238E27FC236}">
                        <a16:creationId xmlns:a16="http://schemas.microsoft.com/office/drawing/2014/main" id="{88743917-8ED3-19CC-8FD4-5B267633EFB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81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BD8E501" w14:textId="77777777" w:rsidR="001A6178" w:rsidRPr="00091A88" w:rsidRDefault="001A6178" w:rsidP="00717ED3">
    <w:pPr>
      <w:pStyle w:val="070-Footer"/>
      <w:ind w:right="112"/>
      <w:jc w:val="right"/>
    </w:pPr>
    <w:r w:rsidRPr="00091A88">
      <w:rPr>
        <w:noProof/>
        <w:lang w:val="en-IN" w:eastAsia="en-IN"/>
      </w:rPr>
      <mc:AlternateContent>
        <mc:Choice Requires="wps">
          <w:drawing>
            <wp:anchor distT="4294967295" distB="4294967295" distL="114300" distR="114300" simplePos="0" relativeHeight="251658246" behindDoc="0" locked="0" layoutInCell="1" allowOverlap="1" wp14:anchorId="638C46B9" wp14:editId="17820971">
              <wp:simplePos x="0" y="0"/>
              <wp:positionH relativeFrom="page">
                <wp:posOffset>824230</wp:posOffset>
              </wp:positionH>
              <wp:positionV relativeFrom="page">
                <wp:posOffset>788670</wp:posOffset>
              </wp:positionV>
              <wp:extent cx="6048000" cy="0"/>
              <wp:effectExtent l="0" t="0" r="0" b="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0480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2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svg="http://schemas.microsoft.com/office/drawing/2016/SVG/main">
          <w:pict w14:anchorId="6B4FF3BC">
            <v:line id="Line 4" style="position:absolute;z-index:25165824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page" o:spid="_x0000_s1026" strokecolor="#001135 [3215]" from="64.9pt,62.1pt" to="541.1pt,62.1pt" w14:anchorId="5B7BBD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">
              <o:lock v:ext="edit" shapetype="f"/>
              <w10:wrap anchorx="page" anchory="page"/>
            </v:line>
          </w:pict>
        </mc:Fallback>
      </mc:AlternateContent>
    </w:r>
    <w:r w:rsidRPr="00091A88">
      <w:t xml:space="preserve"> </w:t>
    </w:r>
  </w:p>
  <w:p w14:paraId="3AD629A3" w14:textId="77777777" w:rsidR="001A6178" w:rsidRDefault="001A6178" w:rsidP="00717ED3">
    <w:pPr>
      <w:pStyle w:val="Header"/>
      <w:tabs>
        <w:tab w:val="clear" w:pos="4513"/>
      </w:tabs>
      <w:jc w:val="center"/>
    </w:pPr>
  </w:p>
  <w:p w14:paraId="450816A0" w14:textId="77777777" w:rsidR="001A6178" w:rsidRDefault="001A61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22A32"/>
    <w:multiLevelType w:val="hybridMultilevel"/>
    <w:tmpl w:val="FA7C1594"/>
    <w:lvl w:ilvl="0" w:tplc="277ACF1E">
      <w:start w:val="1"/>
      <w:numFmt w:val="decimal"/>
      <w:pStyle w:val="Numbering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14FF2"/>
    <w:multiLevelType w:val="multilevel"/>
    <w:tmpl w:val="03CAC8C6"/>
    <w:lvl w:ilvl="0">
      <w:start w:val="1"/>
      <w:numFmt w:val="decimal"/>
      <w:pStyle w:val="Heading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2553" w:hanging="85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1134" w:hanging="1134"/>
      </w:pPr>
      <w:rPr>
        <w:rFonts w:hint="default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1134" w:hanging="1134"/>
      </w:pPr>
      <w:rPr>
        <w:rFonts w:hint="default"/>
        <w:sz w:val="32"/>
        <w:szCs w:val="32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851" w:hanging="851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418" w:hanging="1418"/>
      </w:pPr>
      <w:rPr>
        <w:rFonts w:hint="default"/>
      </w:rPr>
    </w:lvl>
  </w:abstractNum>
  <w:abstractNum w:abstractNumId="2" w15:restartNumberingAfterBreak="0">
    <w:nsid w:val="1234116B"/>
    <w:multiLevelType w:val="hybridMultilevel"/>
    <w:tmpl w:val="9148E9CC"/>
    <w:lvl w:ilvl="0" w:tplc="BEE4C01E">
      <w:start w:val="1"/>
      <w:numFmt w:val="bullet"/>
      <w:pStyle w:val="032-Bulleted-List2"/>
      <w:lvlText w:val="o"/>
      <w:lvlJc w:val="left"/>
      <w:pPr>
        <w:ind w:left="1214" w:hanging="360"/>
      </w:pPr>
      <w:rPr>
        <w:rFonts w:ascii="Courier New" w:hAnsi="Courier New" w:hint="default"/>
        <w:color w:val="687170"/>
      </w:rPr>
    </w:lvl>
    <w:lvl w:ilvl="1" w:tplc="CC624606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C7C6854A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D32A8FBA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33D2486E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F7C61EFA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AE1CFFCE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14647CC2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A4863F4E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2D473BF"/>
    <w:multiLevelType w:val="hybridMultilevel"/>
    <w:tmpl w:val="5100BD1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A279F"/>
    <w:multiLevelType w:val="hybridMultilevel"/>
    <w:tmpl w:val="45EA79E6"/>
    <w:lvl w:ilvl="0" w:tplc="D9DAFE82">
      <w:start w:val="1"/>
      <w:numFmt w:val="bullet"/>
      <w:pStyle w:val="BodyBullet1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D53027A0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5" w15:restartNumberingAfterBreak="0">
    <w:nsid w:val="2D9F6978"/>
    <w:multiLevelType w:val="multilevel"/>
    <w:tmpl w:val="6F1C044A"/>
    <w:styleLink w:val="StyleCSSC-200-Bulle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191919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982D77"/>
    <w:multiLevelType w:val="multilevel"/>
    <w:tmpl w:val="DDD24E1A"/>
    <w:styleLink w:val="Nokia"/>
    <w:lvl w:ilvl="0">
      <w:start w:val="1"/>
      <w:numFmt w:val="decimal"/>
      <w:lvlText w:val="%1."/>
      <w:lvlJc w:val="left"/>
      <w:pPr>
        <w:ind w:left="357" w:hanging="357"/>
      </w:pPr>
      <w:rPr>
        <w:rFonts w:ascii="Nokia Pure Text" w:hAnsi="Nokia Pure Text" w:hint="default"/>
      </w:rPr>
    </w:lvl>
    <w:lvl w:ilvl="1">
      <w:start w:val="1"/>
      <w:numFmt w:val="decimal"/>
      <w:lvlText w:val="%1.%2"/>
      <w:lvlJc w:val="left"/>
      <w:pPr>
        <w:ind w:left="1434" w:hanging="357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511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5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1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96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73" w:hanging="357"/>
      </w:pPr>
      <w:rPr>
        <w:rFonts w:hint="default"/>
      </w:rPr>
    </w:lvl>
  </w:abstractNum>
  <w:abstractNum w:abstractNumId="7" w15:restartNumberingAfterBreak="0">
    <w:nsid w:val="45627635"/>
    <w:multiLevelType w:val="hybridMultilevel"/>
    <w:tmpl w:val="0E04EBB0"/>
    <w:lvl w:ilvl="0" w:tplc="3D822CE4">
      <w:start w:val="1"/>
      <w:numFmt w:val="lowerLetter"/>
      <w:pStyle w:val="040-Numbered-List"/>
      <w:lvlText w:val="%1)"/>
      <w:lvlJc w:val="left"/>
      <w:pPr>
        <w:ind w:left="720" w:hanging="360"/>
      </w:pPr>
      <w:rPr>
        <w:rFonts w:hint="default"/>
        <w:color w:val="687170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51013E"/>
    <w:multiLevelType w:val="multilevel"/>
    <w:tmpl w:val="C99AB064"/>
    <w:lvl w:ilvl="0">
      <w:start w:val="1"/>
      <w:numFmt w:val="bullet"/>
      <w:pStyle w:val="ListParagraph"/>
      <w:lvlText w:val=""/>
      <w:lvlJc w:val="left"/>
      <w:pPr>
        <w:ind w:left="284" w:hanging="284"/>
      </w:pPr>
      <w:rPr>
        <w:rFonts w:ascii="Symbol" w:hAnsi="Symbol" w:hint="default"/>
        <w:color w:val="001135" w:themeColor="text2"/>
        <w:sz w:val="24"/>
      </w:rPr>
    </w:lvl>
    <w:lvl w:ilvl="1">
      <w:start w:val="1"/>
      <w:numFmt w:val="bullet"/>
      <w:lvlText w:val=""/>
      <w:lvlJc w:val="left"/>
      <w:pPr>
        <w:ind w:left="568" w:hanging="284"/>
      </w:pPr>
      <w:rPr>
        <w:rFonts w:ascii="Symbol" w:hAnsi="Symbol" w:hint="default"/>
        <w:sz w:val="24"/>
      </w:rPr>
    </w:lvl>
    <w:lvl w:ilvl="2">
      <w:start w:val="1"/>
      <w:numFmt w:val="bullet"/>
      <w:lvlText w:val=""/>
      <w:lvlJc w:val="left"/>
      <w:pPr>
        <w:ind w:left="852" w:hanging="284"/>
      </w:pPr>
      <w:rPr>
        <w:rFonts w:ascii="Symbol" w:hAnsi="Symbol" w:hint="default"/>
        <w:color w:val="001135" w:themeColor="text2"/>
        <w:sz w:val="24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  <w:sz w:val="24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color w:val="001135" w:themeColor="text2"/>
        <w:sz w:val="24"/>
      </w:rPr>
    </w:lvl>
    <w:lvl w:ilvl="5">
      <w:start w:val="1"/>
      <w:numFmt w:val="bullet"/>
      <w:lvlText w:val=""/>
      <w:lvlJc w:val="left"/>
      <w:pPr>
        <w:ind w:left="1701" w:hanging="281"/>
      </w:pPr>
      <w:rPr>
        <w:rFonts w:ascii="Symbol" w:hAnsi="Symbol" w:hint="default"/>
        <w:color w:val="001135" w:themeColor="text2"/>
        <w:sz w:val="24"/>
      </w:rPr>
    </w:lvl>
    <w:lvl w:ilvl="6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sz w:val="24"/>
      </w:rPr>
    </w:lvl>
    <w:lvl w:ilvl="7">
      <w:start w:val="1"/>
      <w:numFmt w:val="bullet"/>
      <w:lvlText w:val=""/>
      <w:lvlJc w:val="left"/>
      <w:pPr>
        <w:ind w:left="2268" w:hanging="283"/>
      </w:pPr>
      <w:rPr>
        <w:rFonts w:ascii="Symbol" w:hAnsi="Symbol" w:hint="default"/>
        <w:sz w:val="24"/>
      </w:rPr>
    </w:lvl>
    <w:lvl w:ilvl="8">
      <w:start w:val="1"/>
      <w:numFmt w:val="bullet"/>
      <w:lvlText w:val=""/>
      <w:lvlJc w:val="left"/>
      <w:pPr>
        <w:ind w:left="2552" w:hanging="284"/>
      </w:pPr>
      <w:rPr>
        <w:rFonts w:ascii="Symbol" w:hAnsi="Symbol" w:hint="default"/>
        <w:color w:val="001135" w:themeColor="text2"/>
        <w:sz w:val="24"/>
      </w:rPr>
    </w:lvl>
  </w:abstractNum>
  <w:abstractNum w:abstractNumId="9" w15:restartNumberingAfterBreak="0">
    <w:nsid w:val="56A96551"/>
    <w:multiLevelType w:val="hybridMultilevel"/>
    <w:tmpl w:val="C93EFB4C"/>
    <w:lvl w:ilvl="0" w:tplc="C51E863A">
      <w:numFmt w:val="bullet"/>
      <w:lvlText w:val="-"/>
      <w:lvlJc w:val="left"/>
      <w:pPr>
        <w:ind w:left="720" w:hanging="360"/>
      </w:pPr>
      <w:rPr>
        <w:rFonts w:ascii="Nokia Pure Text Light" w:eastAsia="Times New Roman" w:hAnsi="Nokia Pure Text Light" w:cs="Nokia Pure Text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73956"/>
    <w:multiLevelType w:val="hybridMultilevel"/>
    <w:tmpl w:val="B68A4C6C"/>
    <w:lvl w:ilvl="0" w:tplc="2662C5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4CDC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045C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BCFA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083C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B48E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6C77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EA30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741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68702EF"/>
    <w:multiLevelType w:val="hybridMultilevel"/>
    <w:tmpl w:val="3CFA8D6C"/>
    <w:lvl w:ilvl="0" w:tplc="D0305F76">
      <w:start w:val="1"/>
      <w:numFmt w:val="bullet"/>
      <w:pStyle w:val="031-Bulleted-List1"/>
      <w:lvlText w:val=""/>
      <w:lvlJc w:val="left"/>
      <w:pPr>
        <w:ind w:left="786" w:hanging="360"/>
      </w:pPr>
      <w:rPr>
        <w:rFonts w:ascii="Symbol" w:hAnsi="Symbol" w:hint="default"/>
        <w:color w:val="001135" w:themeColor="text2"/>
        <w:lang w:val="de-DE"/>
      </w:rPr>
    </w:lvl>
    <w:lvl w:ilvl="1" w:tplc="03E6F064">
      <w:start w:val="1"/>
      <w:numFmt w:val="bullet"/>
      <w:lvlText w:val="o"/>
      <w:lvlJc w:val="left"/>
      <w:pPr>
        <w:tabs>
          <w:tab w:val="num" w:pos="2546"/>
        </w:tabs>
        <w:ind w:left="2546" w:hanging="360"/>
      </w:pPr>
      <w:rPr>
        <w:rFonts w:ascii="Courier New" w:hAnsi="Courier New" w:hint="default"/>
      </w:rPr>
    </w:lvl>
    <w:lvl w:ilvl="2" w:tplc="C70CB8AA" w:tentative="1">
      <w:start w:val="1"/>
      <w:numFmt w:val="bullet"/>
      <w:lvlText w:val=""/>
      <w:lvlJc w:val="left"/>
      <w:pPr>
        <w:tabs>
          <w:tab w:val="num" w:pos="3266"/>
        </w:tabs>
        <w:ind w:left="3266" w:hanging="360"/>
      </w:pPr>
      <w:rPr>
        <w:rFonts w:ascii="Wingdings" w:hAnsi="Wingdings" w:hint="default"/>
      </w:rPr>
    </w:lvl>
    <w:lvl w:ilvl="3" w:tplc="01185450" w:tentative="1">
      <w:start w:val="1"/>
      <w:numFmt w:val="bullet"/>
      <w:lvlText w:val=""/>
      <w:lvlJc w:val="left"/>
      <w:pPr>
        <w:tabs>
          <w:tab w:val="num" w:pos="3986"/>
        </w:tabs>
        <w:ind w:left="3986" w:hanging="360"/>
      </w:pPr>
      <w:rPr>
        <w:rFonts w:ascii="Symbol" w:hAnsi="Symbol" w:hint="default"/>
      </w:rPr>
    </w:lvl>
    <w:lvl w:ilvl="4" w:tplc="0A245CD2" w:tentative="1">
      <w:start w:val="1"/>
      <w:numFmt w:val="bullet"/>
      <w:lvlText w:val="o"/>
      <w:lvlJc w:val="left"/>
      <w:pPr>
        <w:tabs>
          <w:tab w:val="num" w:pos="4706"/>
        </w:tabs>
        <w:ind w:left="4706" w:hanging="360"/>
      </w:pPr>
      <w:rPr>
        <w:rFonts w:ascii="Courier New" w:hAnsi="Courier New" w:hint="default"/>
      </w:rPr>
    </w:lvl>
    <w:lvl w:ilvl="5" w:tplc="7C2E5C16" w:tentative="1">
      <w:start w:val="1"/>
      <w:numFmt w:val="bullet"/>
      <w:lvlText w:val=""/>
      <w:lvlJc w:val="left"/>
      <w:pPr>
        <w:tabs>
          <w:tab w:val="num" w:pos="5426"/>
        </w:tabs>
        <w:ind w:left="5426" w:hanging="360"/>
      </w:pPr>
      <w:rPr>
        <w:rFonts w:ascii="Wingdings" w:hAnsi="Wingdings" w:hint="default"/>
      </w:rPr>
    </w:lvl>
    <w:lvl w:ilvl="6" w:tplc="40102A20" w:tentative="1">
      <w:start w:val="1"/>
      <w:numFmt w:val="bullet"/>
      <w:lvlText w:val=""/>
      <w:lvlJc w:val="left"/>
      <w:pPr>
        <w:tabs>
          <w:tab w:val="num" w:pos="6146"/>
        </w:tabs>
        <w:ind w:left="6146" w:hanging="360"/>
      </w:pPr>
      <w:rPr>
        <w:rFonts w:ascii="Symbol" w:hAnsi="Symbol" w:hint="default"/>
      </w:rPr>
    </w:lvl>
    <w:lvl w:ilvl="7" w:tplc="5D783B7E" w:tentative="1">
      <w:start w:val="1"/>
      <w:numFmt w:val="bullet"/>
      <w:lvlText w:val="o"/>
      <w:lvlJc w:val="left"/>
      <w:pPr>
        <w:tabs>
          <w:tab w:val="num" w:pos="6866"/>
        </w:tabs>
        <w:ind w:left="6866" w:hanging="360"/>
      </w:pPr>
      <w:rPr>
        <w:rFonts w:ascii="Courier New" w:hAnsi="Courier New" w:hint="default"/>
      </w:rPr>
    </w:lvl>
    <w:lvl w:ilvl="8" w:tplc="A3B01E52" w:tentative="1">
      <w:start w:val="1"/>
      <w:numFmt w:val="bullet"/>
      <w:lvlText w:val=""/>
      <w:lvlJc w:val="left"/>
      <w:pPr>
        <w:tabs>
          <w:tab w:val="num" w:pos="7586"/>
        </w:tabs>
        <w:ind w:left="7586" w:hanging="360"/>
      </w:pPr>
      <w:rPr>
        <w:rFonts w:ascii="Wingdings" w:hAnsi="Wingdings" w:hint="default"/>
      </w:rPr>
    </w:lvl>
  </w:abstractNum>
  <w:abstractNum w:abstractNumId="12" w15:restartNumberingAfterBreak="0">
    <w:nsid w:val="69342EF3"/>
    <w:multiLevelType w:val="hybridMultilevel"/>
    <w:tmpl w:val="7E4E0DBC"/>
    <w:lvl w:ilvl="0" w:tplc="55F03E42">
      <w:start w:val="1"/>
      <w:numFmt w:val="decimal"/>
      <w:pStyle w:val="CommentText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9043CF"/>
    <w:multiLevelType w:val="hybridMultilevel"/>
    <w:tmpl w:val="D9A66948"/>
    <w:lvl w:ilvl="0" w:tplc="D9FE810A">
      <w:start w:val="1"/>
      <w:numFmt w:val="bullet"/>
      <w:pStyle w:val="033-Bulleted-List3"/>
      <w:lvlText w:val="­"/>
      <w:lvlJc w:val="left"/>
      <w:pPr>
        <w:ind w:left="1638" w:hanging="360"/>
      </w:pPr>
      <w:rPr>
        <w:rFonts w:ascii="Courier New" w:hAnsi="Courier New" w:hint="default"/>
        <w:color w:val="687170"/>
      </w:rPr>
    </w:lvl>
    <w:lvl w:ilvl="1" w:tplc="040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num w:numId="1" w16cid:durableId="487939285">
    <w:abstractNumId w:val="6"/>
  </w:num>
  <w:num w:numId="2" w16cid:durableId="515660869">
    <w:abstractNumId w:val="1"/>
  </w:num>
  <w:num w:numId="3" w16cid:durableId="1695382341">
    <w:abstractNumId w:val="0"/>
  </w:num>
  <w:num w:numId="4" w16cid:durableId="1582837853">
    <w:abstractNumId w:val="12"/>
  </w:num>
  <w:num w:numId="5" w16cid:durableId="1222249044">
    <w:abstractNumId w:val="8"/>
  </w:num>
  <w:num w:numId="6" w16cid:durableId="1196233573">
    <w:abstractNumId w:val="11"/>
  </w:num>
  <w:num w:numId="7" w16cid:durableId="110588619">
    <w:abstractNumId w:val="2"/>
  </w:num>
  <w:num w:numId="8" w16cid:durableId="608198703">
    <w:abstractNumId w:val="13"/>
  </w:num>
  <w:num w:numId="9" w16cid:durableId="1870875689">
    <w:abstractNumId w:val="7"/>
  </w:num>
  <w:num w:numId="10" w16cid:durableId="367074965">
    <w:abstractNumId w:val="5"/>
  </w:num>
  <w:num w:numId="11" w16cid:durableId="51345095">
    <w:abstractNumId w:val="3"/>
  </w:num>
  <w:num w:numId="12" w16cid:durableId="1983728560">
    <w:abstractNumId w:val="4"/>
  </w:num>
  <w:num w:numId="13" w16cid:durableId="369964061">
    <w:abstractNumId w:val="9"/>
  </w:num>
  <w:num w:numId="14" w16cid:durableId="2130976567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embedTrueTypeFonts/>
  <w:proofState w:spelling="clean" w:grammar="clean"/>
  <w:attachedTemplate r:id="rId1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E22"/>
    <w:rsid w:val="00003031"/>
    <w:rsid w:val="0000317D"/>
    <w:rsid w:val="000035D5"/>
    <w:rsid w:val="00007EF7"/>
    <w:rsid w:val="00010670"/>
    <w:rsid w:val="0002218F"/>
    <w:rsid w:val="00026FC0"/>
    <w:rsid w:val="000301AB"/>
    <w:rsid w:val="00031239"/>
    <w:rsid w:val="00031E26"/>
    <w:rsid w:val="00032585"/>
    <w:rsid w:val="00033C31"/>
    <w:rsid w:val="00040A97"/>
    <w:rsid w:val="000411D2"/>
    <w:rsid w:val="000414BA"/>
    <w:rsid w:val="00042D8D"/>
    <w:rsid w:val="000505BD"/>
    <w:rsid w:val="00051E16"/>
    <w:rsid w:val="000577E1"/>
    <w:rsid w:val="00057808"/>
    <w:rsid w:val="00073FBF"/>
    <w:rsid w:val="000755A2"/>
    <w:rsid w:val="000808C6"/>
    <w:rsid w:val="00082B5B"/>
    <w:rsid w:val="00084444"/>
    <w:rsid w:val="0009224A"/>
    <w:rsid w:val="000A4578"/>
    <w:rsid w:val="000A72FC"/>
    <w:rsid w:val="000B14DB"/>
    <w:rsid w:val="000B1C50"/>
    <w:rsid w:val="000B4B00"/>
    <w:rsid w:val="000C5B2F"/>
    <w:rsid w:val="000D0564"/>
    <w:rsid w:val="000D084A"/>
    <w:rsid w:val="000D50B5"/>
    <w:rsid w:val="000D7A9A"/>
    <w:rsid w:val="000F00C3"/>
    <w:rsid w:val="000F43B4"/>
    <w:rsid w:val="000F48C6"/>
    <w:rsid w:val="000F5693"/>
    <w:rsid w:val="0010224A"/>
    <w:rsid w:val="001037DA"/>
    <w:rsid w:val="001048EB"/>
    <w:rsid w:val="00104B08"/>
    <w:rsid w:val="00106BAC"/>
    <w:rsid w:val="00106CF6"/>
    <w:rsid w:val="00107C60"/>
    <w:rsid w:val="001142D8"/>
    <w:rsid w:val="00130387"/>
    <w:rsid w:val="001352B4"/>
    <w:rsid w:val="00135B9C"/>
    <w:rsid w:val="001400EC"/>
    <w:rsid w:val="001410C5"/>
    <w:rsid w:val="00143197"/>
    <w:rsid w:val="001455F7"/>
    <w:rsid w:val="00146ED9"/>
    <w:rsid w:val="00155971"/>
    <w:rsid w:val="00157BEE"/>
    <w:rsid w:val="00163BA3"/>
    <w:rsid w:val="001711BC"/>
    <w:rsid w:val="0017766D"/>
    <w:rsid w:val="00193351"/>
    <w:rsid w:val="00196280"/>
    <w:rsid w:val="00197314"/>
    <w:rsid w:val="00197DE3"/>
    <w:rsid w:val="001A6178"/>
    <w:rsid w:val="001B0C6C"/>
    <w:rsid w:val="001B19DB"/>
    <w:rsid w:val="001B2705"/>
    <w:rsid w:val="001B7B31"/>
    <w:rsid w:val="001C40E8"/>
    <w:rsid w:val="001C5843"/>
    <w:rsid w:val="001D5AB0"/>
    <w:rsid w:val="001E5626"/>
    <w:rsid w:val="001E6735"/>
    <w:rsid w:val="001F08BA"/>
    <w:rsid w:val="001F36D2"/>
    <w:rsid w:val="00205A6A"/>
    <w:rsid w:val="0020622C"/>
    <w:rsid w:val="00206B2B"/>
    <w:rsid w:val="002124E0"/>
    <w:rsid w:val="00217EFD"/>
    <w:rsid w:val="002226B8"/>
    <w:rsid w:val="002316BD"/>
    <w:rsid w:val="002322C1"/>
    <w:rsid w:val="002329DF"/>
    <w:rsid w:val="00233B62"/>
    <w:rsid w:val="00236319"/>
    <w:rsid w:val="00237493"/>
    <w:rsid w:val="0023772F"/>
    <w:rsid w:val="00241ADF"/>
    <w:rsid w:val="002530F9"/>
    <w:rsid w:val="00256600"/>
    <w:rsid w:val="0026051A"/>
    <w:rsid w:val="00264A89"/>
    <w:rsid w:val="00272416"/>
    <w:rsid w:val="00273FBA"/>
    <w:rsid w:val="0028315D"/>
    <w:rsid w:val="002836C1"/>
    <w:rsid w:val="00285D11"/>
    <w:rsid w:val="0029085A"/>
    <w:rsid w:val="002921AC"/>
    <w:rsid w:val="00293085"/>
    <w:rsid w:val="002B275F"/>
    <w:rsid w:val="002B5D52"/>
    <w:rsid w:val="002C1E88"/>
    <w:rsid w:val="002C520F"/>
    <w:rsid w:val="002C66B7"/>
    <w:rsid w:val="002E166C"/>
    <w:rsid w:val="002E1A83"/>
    <w:rsid w:val="002E4111"/>
    <w:rsid w:val="002E70B2"/>
    <w:rsid w:val="002E7782"/>
    <w:rsid w:val="002F0A54"/>
    <w:rsid w:val="002F2360"/>
    <w:rsid w:val="002F3E25"/>
    <w:rsid w:val="003005D5"/>
    <w:rsid w:val="00301DD3"/>
    <w:rsid w:val="00302D78"/>
    <w:rsid w:val="003030BB"/>
    <w:rsid w:val="00304ACE"/>
    <w:rsid w:val="00305CE0"/>
    <w:rsid w:val="00311943"/>
    <w:rsid w:val="003124A3"/>
    <w:rsid w:val="003169E6"/>
    <w:rsid w:val="00316E33"/>
    <w:rsid w:val="00320E2B"/>
    <w:rsid w:val="003210AD"/>
    <w:rsid w:val="003214A8"/>
    <w:rsid w:val="00327099"/>
    <w:rsid w:val="0033340A"/>
    <w:rsid w:val="00343A8E"/>
    <w:rsid w:val="00353FB8"/>
    <w:rsid w:val="0035624C"/>
    <w:rsid w:val="0037510A"/>
    <w:rsid w:val="003779D8"/>
    <w:rsid w:val="00380E17"/>
    <w:rsid w:val="00381734"/>
    <w:rsid w:val="0039363B"/>
    <w:rsid w:val="0039667C"/>
    <w:rsid w:val="003A385E"/>
    <w:rsid w:val="003B4061"/>
    <w:rsid w:val="003C1E4D"/>
    <w:rsid w:val="003C21B2"/>
    <w:rsid w:val="003C4C37"/>
    <w:rsid w:val="003C4F03"/>
    <w:rsid w:val="003C60D8"/>
    <w:rsid w:val="003D04F7"/>
    <w:rsid w:val="003D0E51"/>
    <w:rsid w:val="003D1E79"/>
    <w:rsid w:val="003D313C"/>
    <w:rsid w:val="003D406B"/>
    <w:rsid w:val="003D5000"/>
    <w:rsid w:val="003D5265"/>
    <w:rsid w:val="003D7A8E"/>
    <w:rsid w:val="003E0170"/>
    <w:rsid w:val="003E291D"/>
    <w:rsid w:val="003E3355"/>
    <w:rsid w:val="003E49E3"/>
    <w:rsid w:val="003F36C4"/>
    <w:rsid w:val="003F43D1"/>
    <w:rsid w:val="003F644D"/>
    <w:rsid w:val="003F7E1A"/>
    <w:rsid w:val="00401237"/>
    <w:rsid w:val="0040324B"/>
    <w:rsid w:val="004035BE"/>
    <w:rsid w:val="0040641C"/>
    <w:rsid w:val="00413FE0"/>
    <w:rsid w:val="004161CD"/>
    <w:rsid w:val="00416404"/>
    <w:rsid w:val="00416D4E"/>
    <w:rsid w:val="0042567D"/>
    <w:rsid w:val="00426BFE"/>
    <w:rsid w:val="00426DDE"/>
    <w:rsid w:val="00427268"/>
    <w:rsid w:val="00434FCD"/>
    <w:rsid w:val="00435405"/>
    <w:rsid w:val="004400DE"/>
    <w:rsid w:val="00442F32"/>
    <w:rsid w:val="00444DC6"/>
    <w:rsid w:val="00445269"/>
    <w:rsid w:val="00445A5B"/>
    <w:rsid w:val="004462DB"/>
    <w:rsid w:val="004474BD"/>
    <w:rsid w:val="0045092D"/>
    <w:rsid w:val="00451AEF"/>
    <w:rsid w:val="00457717"/>
    <w:rsid w:val="00460415"/>
    <w:rsid w:val="00460546"/>
    <w:rsid w:val="004606BC"/>
    <w:rsid w:val="00462479"/>
    <w:rsid w:val="00466F49"/>
    <w:rsid w:val="004753F0"/>
    <w:rsid w:val="004761A3"/>
    <w:rsid w:val="0048344D"/>
    <w:rsid w:val="004A10DB"/>
    <w:rsid w:val="004A15F1"/>
    <w:rsid w:val="004A1B26"/>
    <w:rsid w:val="004A2BA5"/>
    <w:rsid w:val="004A53AC"/>
    <w:rsid w:val="004A5CE7"/>
    <w:rsid w:val="004B385A"/>
    <w:rsid w:val="004C376C"/>
    <w:rsid w:val="004E0034"/>
    <w:rsid w:val="004E40AF"/>
    <w:rsid w:val="004F56BD"/>
    <w:rsid w:val="004F5969"/>
    <w:rsid w:val="004F7A9B"/>
    <w:rsid w:val="005013EA"/>
    <w:rsid w:val="0050360D"/>
    <w:rsid w:val="00504B3F"/>
    <w:rsid w:val="00505192"/>
    <w:rsid w:val="005066B1"/>
    <w:rsid w:val="00510260"/>
    <w:rsid w:val="00510676"/>
    <w:rsid w:val="0051363A"/>
    <w:rsid w:val="00513802"/>
    <w:rsid w:val="00514A2E"/>
    <w:rsid w:val="00514F82"/>
    <w:rsid w:val="00516BFF"/>
    <w:rsid w:val="00516FD0"/>
    <w:rsid w:val="005177E7"/>
    <w:rsid w:val="00522991"/>
    <w:rsid w:val="00525195"/>
    <w:rsid w:val="0052677E"/>
    <w:rsid w:val="00526EA3"/>
    <w:rsid w:val="00530BC9"/>
    <w:rsid w:val="005316E3"/>
    <w:rsid w:val="005334B6"/>
    <w:rsid w:val="00546F38"/>
    <w:rsid w:val="005477B6"/>
    <w:rsid w:val="00547C8C"/>
    <w:rsid w:val="00550C56"/>
    <w:rsid w:val="0055417E"/>
    <w:rsid w:val="005557A4"/>
    <w:rsid w:val="0056707A"/>
    <w:rsid w:val="00574C84"/>
    <w:rsid w:val="00581463"/>
    <w:rsid w:val="00583ECE"/>
    <w:rsid w:val="005925E4"/>
    <w:rsid w:val="005936EB"/>
    <w:rsid w:val="00593D7D"/>
    <w:rsid w:val="00597A15"/>
    <w:rsid w:val="005A07BA"/>
    <w:rsid w:val="005A57F3"/>
    <w:rsid w:val="005A6B59"/>
    <w:rsid w:val="005B7DAA"/>
    <w:rsid w:val="005D1284"/>
    <w:rsid w:val="005D49F7"/>
    <w:rsid w:val="005D63A5"/>
    <w:rsid w:val="005E2015"/>
    <w:rsid w:val="005E5ECC"/>
    <w:rsid w:val="005F02C9"/>
    <w:rsid w:val="005F3497"/>
    <w:rsid w:val="005F3E0E"/>
    <w:rsid w:val="00600187"/>
    <w:rsid w:val="0060312A"/>
    <w:rsid w:val="00607B1E"/>
    <w:rsid w:val="006101F3"/>
    <w:rsid w:val="00611168"/>
    <w:rsid w:val="00622896"/>
    <w:rsid w:val="00634012"/>
    <w:rsid w:val="00637640"/>
    <w:rsid w:val="00650AB5"/>
    <w:rsid w:val="006533C6"/>
    <w:rsid w:val="00667462"/>
    <w:rsid w:val="006721C1"/>
    <w:rsid w:val="0067394A"/>
    <w:rsid w:val="00675C12"/>
    <w:rsid w:val="006761BB"/>
    <w:rsid w:val="00680CA6"/>
    <w:rsid w:val="00697E49"/>
    <w:rsid w:val="006A030F"/>
    <w:rsid w:val="006A05FE"/>
    <w:rsid w:val="006A0B91"/>
    <w:rsid w:val="006A37DF"/>
    <w:rsid w:val="006A6AEF"/>
    <w:rsid w:val="006B4761"/>
    <w:rsid w:val="006B6E5E"/>
    <w:rsid w:val="006C287C"/>
    <w:rsid w:val="006C4853"/>
    <w:rsid w:val="006C6FC9"/>
    <w:rsid w:val="006C7ACD"/>
    <w:rsid w:val="006C7F2A"/>
    <w:rsid w:val="006D030B"/>
    <w:rsid w:val="006D5B7A"/>
    <w:rsid w:val="006E52FE"/>
    <w:rsid w:val="006F1D12"/>
    <w:rsid w:val="006F2538"/>
    <w:rsid w:val="006F2CD0"/>
    <w:rsid w:val="006F56F4"/>
    <w:rsid w:val="006F5D01"/>
    <w:rsid w:val="006F5DED"/>
    <w:rsid w:val="006F6327"/>
    <w:rsid w:val="00704D3C"/>
    <w:rsid w:val="0071056F"/>
    <w:rsid w:val="007105D2"/>
    <w:rsid w:val="00715280"/>
    <w:rsid w:val="00716006"/>
    <w:rsid w:val="007165F6"/>
    <w:rsid w:val="00717ED3"/>
    <w:rsid w:val="00727F78"/>
    <w:rsid w:val="00731E03"/>
    <w:rsid w:val="00732908"/>
    <w:rsid w:val="007452CF"/>
    <w:rsid w:val="007502DB"/>
    <w:rsid w:val="00752DC1"/>
    <w:rsid w:val="00757388"/>
    <w:rsid w:val="007633C8"/>
    <w:rsid w:val="007732E2"/>
    <w:rsid w:val="00775B1D"/>
    <w:rsid w:val="00776B11"/>
    <w:rsid w:val="007771BC"/>
    <w:rsid w:val="00780DA5"/>
    <w:rsid w:val="007834AC"/>
    <w:rsid w:val="00792673"/>
    <w:rsid w:val="00792ED7"/>
    <w:rsid w:val="0079331B"/>
    <w:rsid w:val="007A20EE"/>
    <w:rsid w:val="007B09BD"/>
    <w:rsid w:val="007B279B"/>
    <w:rsid w:val="007B4E70"/>
    <w:rsid w:val="007B5D94"/>
    <w:rsid w:val="007B6F2F"/>
    <w:rsid w:val="007D1021"/>
    <w:rsid w:val="007D1280"/>
    <w:rsid w:val="007D27CB"/>
    <w:rsid w:val="007D4933"/>
    <w:rsid w:val="007D7E22"/>
    <w:rsid w:val="007E2983"/>
    <w:rsid w:val="007E7260"/>
    <w:rsid w:val="007F12CB"/>
    <w:rsid w:val="007F3A3F"/>
    <w:rsid w:val="007F44FD"/>
    <w:rsid w:val="007F504C"/>
    <w:rsid w:val="008033FD"/>
    <w:rsid w:val="008049C5"/>
    <w:rsid w:val="00811204"/>
    <w:rsid w:val="00811BB7"/>
    <w:rsid w:val="008170D1"/>
    <w:rsid w:val="008179D0"/>
    <w:rsid w:val="008217CC"/>
    <w:rsid w:val="00821ED4"/>
    <w:rsid w:val="00824003"/>
    <w:rsid w:val="00824E49"/>
    <w:rsid w:val="00825835"/>
    <w:rsid w:val="008311AB"/>
    <w:rsid w:val="00832F22"/>
    <w:rsid w:val="008368E7"/>
    <w:rsid w:val="008405DD"/>
    <w:rsid w:val="008409BA"/>
    <w:rsid w:val="008474C8"/>
    <w:rsid w:val="008522A0"/>
    <w:rsid w:val="00852A13"/>
    <w:rsid w:val="00860699"/>
    <w:rsid w:val="00862B8D"/>
    <w:rsid w:val="0086436D"/>
    <w:rsid w:val="00866371"/>
    <w:rsid w:val="008807E1"/>
    <w:rsid w:val="00881468"/>
    <w:rsid w:val="008911D6"/>
    <w:rsid w:val="0089335C"/>
    <w:rsid w:val="00895AD5"/>
    <w:rsid w:val="008A0E30"/>
    <w:rsid w:val="008A4926"/>
    <w:rsid w:val="008B2386"/>
    <w:rsid w:val="008B329E"/>
    <w:rsid w:val="008C0A24"/>
    <w:rsid w:val="008C66EB"/>
    <w:rsid w:val="008D782D"/>
    <w:rsid w:val="008E2C06"/>
    <w:rsid w:val="008E32AE"/>
    <w:rsid w:val="008E3FD8"/>
    <w:rsid w:val="008E59DC"/>
    <w:rsid w:val="008F1367"/>
    <w:rsid w:val="008F2053"/>
    <w:rsid w:val="008F4263"/>
    <w:rsid w:val="009005FB"/>
    <w:rsid w:val="0090160A"/>
    <w:rsid w:val="009032B8"/>
    <w:rsid w:val="009039E6"/>
    <w:rsid w:val="009067A2"/>
    <w:rsid w:val="00920023"/>
    <w:rsid w:val="00920340"/>
    <w:rsid w:val="009220B0"/>
    <w:rsid w:val="00924C45"/>
    <w:rsid w:val="009255C8"/>
    <w:rsid w:val="00931757"/>
    <w:rsid w:val="009400BB"/>
    <w:rsid w:val="00941F99"/>
    <w:rsid w:val="00942435"/>
    <w:rsid w:val="00942CA4"/>
    <w:rsid w:val="00943CAB"/>
    <w:rsid w:val="009529CF"/>
    <w:rsid w:val="00953AB4"/>
    <w:rsid w:val="00954DD7"/>
    <w:rsid w:val="00954F7E"/>
    <w:rsid w:val="0095597C"/>
    <w:rsid w:val="0095679E"/>
    <w:rsid w:val="00956CB4"/>
    <w:rsid w:val="0096288C"/>
    <w:rsid w:val="009631FD"/>
    <w:rsid w:val="00970DAB"/>
    <w:rsid w:val="0097164E"/>
    <w:rsid w:val="009762CE"/>
    <w:rsid w:val="00980390"/>
    <w:rsid w:val="00984018"/>
    <w:rsid w:val="009845B0"/>
    <w:rsid w:val="00986547"/>
    <w:rsid w:val="0099235E"/>
    <w:rsid w:val="00993955"/>
    <w:rsid w:val="009A07AE"/>
    <w:rsid w:val="009A6CD0"/>
    <w:rsid w:val="009B07EE"/>
    <w:rsid w:val="009B217D"/>
    <w:rsid w:val="009B51C3"/>
    <w:rsid w:val="009B56C1"/>
    <w:rsid w:val="009B6798"/>
    <w:rsid w:val="009B6A69"/>
    <w:rsid w:val="009C0B91"/>
    <w:rsid w:val="009C2131"/>
    <w:rsid w:val="009C2C06"/>
    <w:rsid w:val="009C6549"/>
    <w:rsid w:val="009C69CB"/>
    <w:rsid w:val="009D1155"/>
    <w:rsid w:val="009D3357"/>
    <w:rsid w:val="009D4ED1"/>
    <w:rsid w:val="009D6B41"/>
    <w:rsid w:val="009D724A"/>
    <w:rsid w:val="009E184C"/>
    <w:rsid w:val="009E5277"/>
    <w:rsid w:val="009F0865"/>
    <w:rsid w:val="009F0C5E"/>
    <w:rsid w:val="009F2D79"/>
    <w:rsid w:val="009F4A52"/>
    <w:rsid w:val="00A04605"/>
    <w:rsid w:val="00A074FE"/>
    <w:rsid w:val="00A11335"/>
    <w:rsid w:val="00A11E94"/>
    <w:rsid w:val="00A125CD"/>
    <w:rsid w:val="00A25885"/>
    <w:rsid w:val="00A415B7"/>
    <w:rsid w:val="00A424B6"/>
    <w:rsid w:val="00A44363"/>
    <w:rsid w:val="00A6405F"/>
    <w:rsid w:val="00A645E9"/>
    <w:rsid w:val="00A66A0D"/>
    <w:rsid w:val="00A73572"/>
    <w:rsid w:val="00A74A02"/>
    <w:rsid w:val="00A76107"/>
    <w:rsid w:val="00A7682A"/>
    <w:rsid w:val="00A77F22"/>
    <w:rsid w:val="00A859E3"/>
    <w:rsid w:val="00A91770"/>
    <w:rsid w:val="00A934F0"/>
    <w:rsid w:val="00A9385E"/>
    <w:rsid w:val="00A964D4"/>
    <w:rsid w:val="00A9785C"/>
    <w:rsid w:val="00AA66F3"/>
    <w:rsid w:val="00AC6515"/>
    <w:rsid w:val="00AC7955"/>
    <w:rsid w:val="00AD2ACD"/>
    <w:rsid w:val="00AD52F8"/>
    <w:rsid w:val="00AE57E8"/>
    <w:rsid w:val="00AE76E3"/>
    <w:rsid w:val="00AF3C34"/>
    <w:rsid w:val="00B00F4E"/>
    <w:rsid w:val="00B02877"/>
    <w:rsid w:val="00B05492"/>
    <w:rsid w:val="00B064DC"/>
    <w:rsid w:val="00B16573"/>
    <w:rsid w:val="00B209A8"/>
    <w:rsid w:val="00B27E71"/>
    <w:rsid w:val="00B4009A"/>
    <w:rsid w:val="00B43DFC"/>
    <w:rsid w:val="00B47210"/>
    <w:rsid w:val="00B55971"/>
    <w:rsid w:val="00B75233"/>
    <w:rsid w:val="00B90C63"/>
    <w:rsid w:val="00B92D2E"/>
    <w:rsid w:val="00BA4ABF"/>
    <w:rsid w:val="00BB1208"/>
    <w:rsid w:val="00BB64C4"/>
    <w:rsid w:val="00BC412D"/>
    <w:rsid w:val="00BC5541"/>
    <w:rsid w:val="00BD221C"/>
    <w:rsid w:val="00BD5092"/>
    <w:rsid w:val="00BD5718"/>
    <w:rsid w:val="00BE01AE"/>
    <w:rsid w:val="00BE6FDE"/>
    <w:rsid w:val="00BF45BE"/>
    <w:rsid w:val="00BF72C8"/>
    <w:rsid w:val="00C041F7"/>
    <w:rsid w:val="00C10634"/>
    <w:rsid w:val="00C1160C"/>
    <w:rsid w:val="00C1165A"/>
    <w:rsid w:val="00C145DF"/>
    <w:rsid w:val="00C2308F"/>
    <w:rsid w:val="00C2371A"/>
    <w:rsid w:val="00C23B67"/>
    <w:rsid w:val="00C30CFD"/>
    <w:rsid w:val="00C32348"/>
    <w:rsid w:val="00C32C6F"/>
    <w:rsid w:val="00C33199"/>
    <w:rsid w:val="00C376DD"/>
    <w:rsid w:val="00C423B8"/>
    <w:rsid w:val="00C44B6F"/>
    <w:rsid w:val="00C46B46"/>
    <w:rsid w:val="00C61E23"/>
    <w:rsid w:val="00C73663"/>
    <w:rsid w:val="00C77794"/>
    <w:rsid w:val="00C84422"/>
    <w:rsid w:val="00C947C0"/>
    <w:rsid w:val="00C953DA"/>
    <w:rsid w:val="00CA046E"/>
    <w:rsid w:val="00CA1B88"/>
    <w:rsid w:val="00CA1F30"/>
    <w:rsid w:val="00CA23F8"/>
    <w:rsid w:val="00CA304F"/>
    <w:rsid w:val="00CA3F02"/>
    <w:rsid w:val="00CA404F"/>
    <w:rsid w:val="00CB415E"/>
    <w:rsid w:val="00CB4458"/>
    <w:rsid w:val="00CC0E61"/>
    <w:rsid w:val="00CC5952"/>
    <w:rsid w:val="00CE0A00"/>
    <w:rsid w:val="00CE11C5"/>
    <w:rsid w:val="00CE432D"/>
    <w:rsid w:val="00CF0E00"/>
    <w:rsid w:val="00CF0E7F"/>
    <w:rsid w:val="00CF14C9"/>
    <w:rsid w:val="00CF1C0A"/>
    <w:rsid w:val="00CF2C3B"/>
    <w:rsid w:val="00CF6FCB"/>
    <w:rsid w:val="00D03B35"/>
    <w:rsid w:val="00D0416D"/>
    <w:rsid w:val="00D062C0"/>
    <w:rsid w:val="00D16519"/>
    <w:rsid w:val="00D17B20"/>
    <w:rsid w:val="00D32D4C"/>
    <w:rsid w:val="00D37572"/>
    <w:rsid w:val="00D52A77"/>
    <w:rsid w:val="00D545F3"/>
    <w:rsid w:val="00D605A7"/>
    <w:rsid w:val="00D614C7"/>
    <w:rsid w:val="00D65C57"/>
    <w:rsid w:val="00D664AE"/>
    <w:rsid w:val="00D714E6"/>
    <w:rsid w:val="00D82A69"/>
    <w:rsid w:val="00D82FBA"/>
    <w:rsid w:val="00D83ACD"/>
    <w:rsid w:val="00D90105"/>
    <w:rsid w:val="00D92FE1"/>
    <w:rsid w:val="00D9441F"/>
    <w:rsid w:val="00D97525"/>
    <w:rsid w:val="00DA2D7F"/>
    <w:rsid w:val="00DA395A"/>
    <w:rsid w:val="00DA737F"/>
    <w:rsid w:val="00DB0816"/>
    <w:rsid w:val="00DB3910"/>
    <w:rsid w:val="00DB3BC9"/>
    <w:rsid w:val="00DB4339"/>
    <w:rsid w:val="00DB5914"/>
    <w:rsid w:val="00DB748D"/>
    <w:rsid w:val="00DB7E73"/>
    <w:rsid w:val="00DC0855"/>
    <w:rsid w:val="00DC0AFA"/>
    <w:rsid w:val="00DC42C4"/>
    <w:rsid w:val="00DC4E12"/>
    <w:rsid w:val="00DC524A"/>
    <w:rsid w:val="00DC5DB7"/>
    <w:rsid w:val="00DC6422"/>
    <w:rsid w:val="00DC6FB4"/>
    <w:rsid w:val="00DC74CB"/>
    <w:rsid w:val="00DD0EA7"/>
    <w:rsid w:val="00DE0F45"/>
    <w:rsid w:val="00DE0FCF"/>
    <w:rsid w:val="00DF4873"/>
    <w:rsid w:val="00DF55BB"/>
    <w:rsid w:val="00DF61BB"/>
    <w:rsid w:val="00DF640D"/>
    <w:rsid w:val="00E066FE"/>
    <w:rsid w:val="00E06C19"/>
    <w:rsid w:val="00E12D58"/>
    <w:rsid w:val="00E22989"/>
    <w:rsid w:val="00E23C84"/>
    <w:rsid w:val="00E243A0"/>
    <w:rsid w:val="00E30DF7"/>
    <w:rsid w:val="00E3505C"/>
    <w:rsid w:val="00E410AB"/>
    <w:rsid w:val="00E44CFF"/>
    <w:rsid w:val="00E548C1"/>
    <w:rsid w:val="00E663A6"/>
    <w:rsid w:val="00E7585B"/>
    <w:rsid w:val="00E808B2"/>
    <w:rsid w:val="00E82844"/>
    <w:rsid w:val="00E87F0F"/>
    <w:rsid w:val="00E87F25"/>
    <w:rsid w:val="00E92036"/>
    <w:rsid w:val="00E92FF4"/>
    <w:rsid w:val="00E9300D"/>
    <w:rsid w:val="00EA0E08"/>
    <w:rsid w:val="00EA5DCC"/>
    <w:rsid w:val="00EB1CF1"/>
    <w:rsid w:val="00EB45E1"/>
    <w:rsid w:val="00EB631D"/>
    <w:rsid w:val="00EC154F"/>
    <w:rsid w:val="00EC30D1"/>
    <w:rsid w:val="00EC32BB"/>
    <w:rsid w:val="00EC32F5"/>
    <w:rsid w:val="00EC36D6"/>
    <w:rsid w:val="00EC53B3"/>
    <w:rsid w:val="00ED3541"/>
    <w:rsid w:val="00ED4B19"/>
    <w:rsid w:val="00ED6037"/>
    <w:rsid w:val="00EE1E18"/>
    <w:rsid w:val="00EE1ED2"/>
    <w:rsid w:val="00EE5DA0"/>
    <w:rsid w:val="00EF0B70"/>
    <w:rsid w:val="00EF692A"/>
    <w:rsid w:val="00F012A5"/>
    <w:rsid w:val="00F067C9"/>
    <w:rsid w:val="00F1271E"/>
    <w:rsid w:val="00F17BBC"/>
    <w:rsid w:val="00F25526"/>
    <w:rsid w:val="00F25BBB"/>
    <w:rsid w:val="00F32E30"/>
    <w:rsid w:val="00F37767"/>
    <w:rsid w:val="00F417B8"/>
    <w:rsid w:val="00F42671"/>
    <w:rsid w:val="00F42F10"/>
    <w:rsid w:val="00F45A9E"/>
    <w:rsid w:val="00F465F9"/>
    <w:rsid w:val="00F6316D"/>
    <w:rsid w:val="00F6576D"/>
    <w:rsid w:val="00F71493"/>
    <w:rsid w:val="00F71CAC"/>
    <w:rsid w:val="00F7564E"/>
    <w:rsid w:val="00F76079"/>
    <w:rsid w:val="00F80D46"/>
    <w:rsid w:val="00F874F9"/>
    <w:rsid w:val="00F95C21"/>
    <w:rsid w:val="00F960D7"/>
    <w:rsid w:val="00FA21B1"/>
    <w:rsid w:val="00FA50D4"/>
    <w:rsid w:val="00FA5C57"/>
    <w:rsid w:val="00FB0420"/>
    <w:rsid w:val="00FB1D5B"/>
    <w:rsid w:val="00FB4402"/>
    <w:rsid w:val="00FB573F"/>
    <w:rsid w:val="00FC0181"/>
    <w:rsid w:val="00FC3015"/>
    <w:rsid w:val="00FC6D6C"/>
    <w:rsid w:val="00FD0C03"/>
    <w:rsid w:val="00FD7B39"/>
    <w:rsid w:val="00FD7D7B"/>
    <w:rsid w:val="00FE1544"/>
    <w:rsid w:val="00FE1AF8"/>
    <w:rsid w:val="00FE1E25"/>
    <w:rsid w:val="00FE39EC"/>
    <w:rsid w:val="00FE7656"/>
    <w:rsid w:val="00FE7FFD"/>
    <w:rsid w:val="00FF5BAD"/>
    <w:rsid w:val="25134B4B"/>
    <w:rsid w:val="3B7066FF"/>
    <w:rsid w:val="6DA3B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19B92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okia Pure Text" w:eastAsiaTheme="minorHAnsi" w:hAnsi="Nokia Pure Text" w:cstheme="minorBidi"/>
        <w:color w:val="001135" w:themeColor="text2"/>
        <w:sz w:val="22"/>
        <w:szCs w:val="22"/>
        <w:lang w:val="en-GB" w:eastAsia="en-US" w:bidi="ar-SA"/>
      </w:rPr>
    </w:rPrDefault>
    <w:pPrDefault>
      <w:pPr>
        <w:spacing w:before="240" w:after="240" w:line="312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iPriority="0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103 Normal"/>
    <w:qFormat/>
    <w:rsid w:val="00CF1C0A"/>
    <w:pPr>
      <w:spacing w:before="0" w:after="120" w:line="240" w:lineRule="auto"/>
      <w:ind w:left="0" w:firstLine="0"/>
    </w:pPr>
    <w:rPr>
      <w:rFonts w:asciiTheme="minorHAnsi" w:hAnsiTheme="minorHAnsi" w:cs="Arial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7E73"/>
    <w:pPr>
      <w:keepNext/>
      <w:keepLines/>
      <w:pageBreakBefore/>
      <w:numPr>
        <w:numId w:val="2"/>
      </w:numPr>
      <w:spacing w:before="240" w:after="360"/>
      <w:outlineLvl w:val="0"/>
    </w:pPr>
    <w:rPr>
      <w:rFonts w:eastAsiaTheme="majorEastAsia" w:cstheme="majorBidi"/>
      <w:bCs/>
      <w:color w:val="005AFF" w:themeColor="accent1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E73"/>
    <w:pPr>
      <w:keepNext/>
      <w:keepLines/>
      <w:numPr>
        <w:ilvl w:val="1"/>
        <w:numId w:val="2"/>
      </w:numPr>
      <w:spacing w:before="360"/>
      <w:ind w:left="851"/>
      <w:outlineLvl w:val="1"/>
    </w:pPr>
    <w:rPr>
      <w:rFonts w:eastAsiaTheme="majorEastAsia" w:cstheme="majorBidi"/>
      <w:color w:val="005AFF" w:themeColor="accent1"/>
      <w:sz w:val="36"/>
      <w:szCs w:val="40"/>
    </w:rPr>
  </w:style>
  <w:style w:type="paragraph" w:styleId="Heading3">
    <w:name w:val="heading 3"/>
    <w:basedOn w:val="Heading2"/>
    <w:next w:val="Heading2"/>
    <w:link w:val="Heading3Char"/>
    <w:autoRedefine/>
    <w:uiPriority w:val="9"/>
    <w:unhideWhenUsed/>
    <w:qFormat/>
    <w:rsid w:val="0026051A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7E73"/>
    <w:pPr>
      <w:keepNext/>
      <w:keepLines/>
      <w:numPr>
        <w:ilvl w:val="3"/>
        <w:numId w:val="2"/>
      </w:numPr>
      <w:spacing w:before="360"/>
      <w:outlineLvl w:val="3"/>
    </w:pPr>
    <w:rPr>
      <w:rFonts w:asciiTheme="majorHAnsi" w:eastAsiaTheme="majorEastAsia" w:hAnsiTheme="majorHAnsi" w:cstheme="majorBidi"/>
      <w:iCs/>
      <w:color w:val="005AFF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DB7E73"/>
    <w:pPr>
      <w:keepNext/>
      <w:keepLines/>
      <w:numPr>
        <w:ilvl w:val="4"/>
        <w:numId w:val="2"/>
      </w:numPr>
      <w:spacing w:before="360"/>
      <w:outlineLvl w:val="4"/>
    </w:pPr>
    <w:rPr>
      <w:rFonts w:asciiTheme="majorHAnsi" w:eastAsiaTheme="majorEastAsia" w:hAnsiTheme="majorHAnsi" w:cstheme="majorBidi"/>
      <w:color w:val="005AFF" w:themeColor="accent1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AF3C3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AF3C3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AF3C3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AF3C3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735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E6735"/>
    <w:rPr>
      <w:rFonts w:asciiTheme="minorHAnsi" w:hAnsi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5F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5F7"/>
    <w:rPr>
      <w:rFonts w:ascii="Tahoma" w:hAnsi="Tahoma" w:cs="Tahoma"/>
      <w:sz w:val="16"/>
      <w:szCs w:val="16"/>
    </w:rPr>
  </w:style>
  <w:style w:type="table" w:customStyle="1" w:styleId="Defaulttable">
    <w:name w:val="Default table"/>
    <w:basedOn w:val="TableNormal"/>
    <w:uiPriority w:val="99"/>
    <w:rsid w:val="00010670"/>
    <w:pPr>
      <w:spacing w:before="0" w:after="0" w:line="240" w:lineRule="auto"/>
      <w:ind w:left="0" w:firstLine="0"/>
    </w:pPr>
    <w:rPr>
      <w:color w:val="CCCCCC" w:themeColor="text1"/>
    </w:rPr>
    <w:tblPr>
      <w:tblBorders>
        <w:top w:val="single" w:sz="4" w:space="0" w:color="CCCCCC" w:themeColor="text1"/>
        <w:left w:val="single" w:sz="4" w:space="0" w:color="CCCCCC" w:themeColor="text1"/>
        <w:bottom w:val="single" w:sz="4" w:space="0" w:color="CCCCCC" w:themeColor="text1"/>
        <w:right w:val="single" w:sz="4" w:space="0" w:color="CCCCCC" w:themeColor="text1"/>
        <w:insideH w:val="single" w:sz="4" w:space="0" w:color="CCCCCC" w:themeColor="text1"/>
        <w:insideV w:val="single" w:sz="4" w:space="0" w:color="CCCCCC" w:themeColor="text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FFFFFF" w:themeFill="background1"/>
    </w:tcPr>
    <w:tblStylePr w:type="firstRow">
      <w:rPr>
        <w:rFonts w:ascii="Nokia Pure Text Bold" w:hAnsi="Nokia Pure Text Bold"/>
        <w:sz w:val="22"/>
      </w:rPr>
      <w:tblPr/>
      <w:tcPr>
        <w:shd w:val="clear" w:color="auto" w:fill="D9D9D9" w:themeFill="background1" w:themeFillShade="D9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DB7E73"/>
    <w:rPr>
      <w:rFonts w:asciiTheme="minorHAnsi" w:eastAsiaTheme="majorEastAsia" w:hAnsiTheme="minorHAnsi" w:cstheme="majorBidi"/>
      <w:color w:val="005AFF" w:themeColor="accent1"/>
      <w:sz w:val="36"/>
      <w:szCs w:val="4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B7E73"/>
    <w:rPr>
      <w:rFonts w:asciiTheme="minorHAnsi" w:eastAsiaTheme="majorEastAsia" w:hAnsiTheme="minorHAnsi" w:cstheme="majorBidi"/>
      <w:bCs/>
      <w:color w:val="005AFF" w:themeColor="accent1"/>
      <w:sz w:val="44"/>
      <w:szCs w:val="28"/>
      <w:lang w:val="en-US"/>
    </w:rPr>
  </w:style>
  <w:style w:type="paragraph" w:styleId="NoSpacing">
    <w:name w:val="No Spacing"/>
    <w:aliases w:val="Copy"/>
    <w:uiPriority w:val="1"/>
    <w:rsid w:val="00680CA6"/>
    <w:pPr>
      <w:spacing w:after="0"/>
      <w:ind w:left="357" w:firstLine="0"/>
    </w:pPr>
    <w:rPr>
      <w:rFonts w:ascii="Nokia Pure Text Light" w:hAnsi="Nokia Pure Text Light" w:cs="Arial"/>
      <w:noProof/>
      <w:color w:val="666666" w:themeColor="background2"/>
      <w:szCs w:val="20"/>
    </w:rPr>
  </w:style>
  <w:style w:type="numbering" w:customStyle="1" w:styleId="Nokia">
    <w:name w:val="Nokia"/>
    <w:uiPriority w:val="99"/>
    <w:rsid w:val="008170D1"/>
    <w:pPr>
      <w:numPr>
        <w:numId w:val="1"/>
      </w:numPr>
    </w:pPr>
  </w:style>
  <w:style w:type="paragraph" w:styleId="TOC1">
    <w:name w:val="toc 1"/>
    <w:aliases w:val="Table of Contents"/>
    <w:basedOn w:val="NoSpacing"/>
    <w:next w:val="Normal"/>
    <w:autoRedefine/>
    <w:uiPriority w:val="39"/>
    <w:unhideWhenUsed/>
    <w:rsid w:val="00DB5914"/>
    <w:pPr>
      <w:tabs>
        <w:tab w:val="left" w:leader="dot" w:pos="8891"/>
      </w:tabs>
      <w:spacing w:before="0" w:after="120" w:line="276" w:lineRule="auto"/>
      <w:ind w:left="851" w:hanging="851"/>
    </w:pPr>
    <w:rPr>
      <w:rFonts w:eastAsiaTheme="minorEastAsia" w:cstheme="minorBidi"/>
      <w:color w:val="001135" w:themeColor="text2"/>
      <w:sz w:val="24"/>
      <w:szCs w:val="24"/>
      <w:lang w:val="en-US"/>
    </w:rPr>
  </w:style>
  <w:style w:type="character" w:styleId="Hyperlink">
    <w:name w:val="Hyperlink"/>
    <w:aliases w:val="026-Hyperlink"/>
    <w:basedOn w:val="DefaultParagraphFont"/>
    <w:uiPriority w:val="99"/>
    <w:unhideWhenUsed/>
    <w:rsid w:val="00236319"/>
    <w:rPr>
      <w:rFonts w:asciiTheme="minorHAnsi" w:hAnsiTheme="minorHAnsi"/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EF692A"/>
    <w:rPr>
      <w:color w:val="808080"/>
    </w:rPr>
  </w:style>
  <w:style w:type="paragraph" w:styleId="ListParagraph">
    <w:name w:val="List Paragraph"/>
    <w:aliases w:val="Bullets"/>
    <w:basedOn w:val="Normal"/>
    <w:autoRedefine/>
    <w:uiPriority w:val="34"/>
    <w:qFormat/>
    <w:rsid w:val="00CA1B88"/>
    <w:pPr>
      <w:numPr>
        <w:numId w:val="5"/>
      </w:numPr>
      <w:shd w:val="clear" w:color="auto" w:fill="FFFFFF"/>
      <w:contextualSpacing/>
    </w:pPr>
    <w:rPr>
      <w:color w:val="auto"/>
      <w:szCs w:val="20"/>
    </w:rPr>
  </w:style>
  <w:style w:type="paragraph" w:customStyle="1" w:styleId="Documenttitle">
    <w:name w:val="Document title"/>
    <w:basedOn w:val="Normal"/>
    <w:link w:val="DocumenttitleChar"/>
    <w:qFormat/>
    <w:rsid w:val="00DB5914"/>
    <w:rPr>
      <w:rFonts w:asciiTheme="majorHAnsi" w:hAnsiTheme="majorHAnsi"/>
      <w:sz w:val="56"/>
      <w:szCs w:val="56"/>
    </w:rPr>
  </w:style>
  <w:style w:type="character" w:customStyle="1" w:styleId="DocumenttitleChar">
    <w:name w:val="Document title Char"/>
    <w:basedOn w:val="DefaultParagraphFont"/>
    <w:link w:val="Documenttitle"/>
    <w:rsid w:val="00DB5914"/>
    <w:rPr>
      <w:rFonts w:asciiTheme="majorHAnsi" w:hAnsiTheme="majorHAnsi" w:cs="Arial"/>
      <w:sz w:val="56"/>
      <w:szCs w:val="5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B0420"/>
    <w:pPr>
      <w:tabs>
        <w:tab w:val="left" w:pos="1702"/>
        <w:tab w:val="left" w:leader="dot" w:pos="8891"/>
      </w:tabs>
      <w:ind w:left="1702" w:hanging="851"/>
    </w:pPr>
    <w:rPr>
      <w:rFonts w:eastAsiaTheme="minorEastAsia" w:cstheme="minorBidi"/>
    </w:rPr>
  </w:style>
  <w:style w:type="character" w:customStyle="1" w:styleId="Heading3Char">
    <w:name w:val="Heading 3 Char"/>
    <w:basedOn w:val="DefaultParagraphFont"/>
    <w:link w:val="Heading3"/>
    <w:uiPriority w:val="9"/>
    <w:rsid w:val="0026051A"/>
    <w:rPr>
      <w:rFonts w:asciiTheme="minorHAnsi" w:eastAsiaTheme="majorEastAsia" w:hAnsiTheme="minorHAnsi" w:cstheme="majorBidi"/>
      <w:color w:val="005AFF" w:themeColor="accent1"/>
      <w:sz w:val="36"/>
      <w:szCs w:val="40"/>
      <w:lang w:val="en-US"/>
    </w:rPr>
  </w:style>
  <w:style w:type="paragraph" w:styleId="Title">
    <w:name w:val="Title"/>
    <w:basedOn w:val="Normal"/>
    <w:next w:val="Normal"/>
    <w:link w:val="TitleChar"/>
    <w:uiPriority w:val="10"/>
    <w:rsid w:val="00236319"/>
    <w:pPr>
      <w:spacing w:after="300"/>
      <w:contextualSpacing/>
    </w:pPr>
    <w:rPr>
      <w:rFonts w:ascii="Nokia Pure Headline Light" w:eastAsiaTheme="majorEastAsia" w:hAnsi="Nokia Pure Headline Light" w:cstheme="majorBidi"/>
      <w:spacing w:val="5"/>
      <w:kern w:val="28"/>
      <w:sz w:val="4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6319"/>
    <w:rPr>
      <w:rFonts w:ascii="Nokia Pure Headline Light" w:eastAsiaTheme="majorEastAsia" w:hAnsi="Nokia Pure Headline Light" w:cstheme="majorBidi"/>
      <w:color w:val="CCCCCC" w:themeColor="text1"/>
      <w:spacing w:val="5"/>
      <w:kern w:val="28"/>
      <w:sz w:val="44"/>
      <w:szCs w:val="52"/>
      <w:lang w:val="en-US"/>
    </w:rPr>
  </w:style>
  <w:style w:type="paragraph" w:styleId="Subtitle">
    <w:name w:val="Subtitle"/>
    <w:basedOn w:val="Normal"/>
    <w:next w:val="Normal"/>
    <w:link w:val="SubtitleChar"/>
    <w:uiPriority w:val="11"/>
    <w:rsid w:val="001E6735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E673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rsid w:val="00236319"/>
    <w:rPr>
      <w:rFonts w:asciiTheme="minorHAnsi" w:hAnsiTheme="minorHAnsi"/>
      <w:i/>
      <w:iCs/>
      <w:color w:val="666666" w:themeColor="background2"/>
    </w:rPr>
  </w:style>
  <w:style w:type="character" w:styleId="Emphasis">
    <w:name w:val="Emphasis"/>
    <w:basedOn w:val="DefaultParagraphFont"/>
    <w:uiPriority w:val="20"/>
    <w:rsid w:val="001E6735"/>
    <w:rPr>
      <w:rFonts w:asciiTheme="minorHAnsi" w:hAnsiTheme="minorHAnsi"/>
      <w:i/>
      <w:iCs/>
    </w:rPr>
  </w:style>
  <w:style w:type="character" w:styleId="IntenseEmphasis">
    <w:name w:val="Intense Emphasis"/>
    <w:basedOn w:val="DefaultParagraphFont"/>
    <w:uiPriority w:val="21"/>
    <w:rsid w:val="00236319"/>
    <w:rPr>
      <w:rFonts w:asciiTheme="minorHAnsi" w:hAnsiTheme="minorHAnsi"/>
      <w:b/>
      <w:bCs/>
      <w:i/>
      <w:iCs/>
      <w:color w:val="666666" w:themeColor="background2"/>
    </w:rPr>
  </w:style>
  <w:style w:type="character" w:styleId="Strong">
    <w:name w:val="Strong"/>
    <w:basedOn w:val="DefaultParagraphFont"/>
    <w:uiPriority w:val="22"/>
    <w:qFormat/>
    <w:rsid w:val="001E6735"/>
    <w:rPr>
      <w:rFonts w:asciiTheme="minorHAnsi" w:hAnsiTheme="minorHAnsi"/>
      <w:b/>
      <w:bCs/>
    </w:rPr>
  </w:style>
  <w:style w:type="paragraph" w:styleId="Quote">
    <w:name w:val="Quote"/>
    <w:basedOn w:val="Normal"/>
    <w:next w:val="Normal"/>
    <w:link w:val="QuoteChar"/>
    <w:uiPriority w:val="29"/>
    <w:rsid w:val="00583EC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83ECE"/>
    <w:rPr>
      <w:rFonts w:ascii="Nokia Pure Text DFLT" w:hAnsi="Nokia Pure Text DFLT"/>
      <w:i/>
      <w:iCs/>
      <w:color w:val="001135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rsid w:val="001E6735"/>
    <w:pPr>
      <w:pBdr>
        <w:bottom w:val="single" w:sz="4" w:space="4" w:color="005AFF" w:themeColor="accent1"/>
      </w:pBdr>
      <w:spacing w:before="200" w:after="280"/>
      <w:ind w:left="936" w:right="936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735"/>
    <w:rPr>
      <w:rFonts w:asciiTheme="minorHAnsi" w:hAnsiTheme="minorHAnsi"/>
      <w:b/>
      <w:bCs/>
      <w:i/>
      <w:iCs/>
    </w:rPr>
  </w:style>
  <w:style w:type="character" w:styleId="SubtleReference">
    <w:name w:val="Subtle Reference"/>
    <w:basedOn w:val="DefaultParagraphFont"/>
    <w:uiPriority w:val="31"/>
    <w:rsid w:val="001E6735"/>
    <w:rPr>
      <w:rFonts w:asciiTheme="minorHAnsi" w:hAnsiTheme="minorHAnsi"/>
      <w:smallCaps/>
      <w:color w:val="001135" w:themeColor="text2"/>
      <w:u w:val="single"/>
    </w:rPr>
  </w:style>
  <w:style w:type="character" w:styleId="IntenseReference">
    <w:name w:val="Intense Reference"/>
    <w:basedOn w:val="DefaultParagraphFont"/>
    <w:uiPriority w:val="32"/>
    <w:rsid w:val="00236319"/>
    <w:rPr>
      <w:rFonts w:asciiTheme="minorHAnsi" w:hAnsiTheme="minorHAnsi"/>
      <w:b/>
      <w:bCs/>
      <w:smallCaps/>
      <w:color w:val="666666" w:themeColor="background2"/>
      <w:spacing w:val="5"/>
      <w:u w:val="single"/>
    </w:rPr>
  </w:style>
  <w:style w:type="character" w:styleId="BookTitle">
    <w:name w:val="Book Title"/>
    <w:basedOn w:val="DefaultParagraphFont"/>
    <w:uiPriority w:val="33"/>
    <w:rsid w:val="001E6735"/>
    <w:rPr>
      <w:rFonts w:asciiTheme="minorHAnsi" w:hAnsiTheme="minorHAnsi"/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B5914"/>
    <w:pPr>
      <w:numPr>
        <w:numId w:val="0"/>
      </w:numPr>
      <w:spacing w:after="240"/>
      <w:outlineLvl w:val="9"/>
    </w:pPr>
    <w:rPr>
      <w:bCs w:val="0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DA395A"/>
    <w:pPr>
      <w:tabs>
        <w:tab w:val="left" w:leader="dot" w:pos="8891"/>
      </w:tabs>
      <w:ind w:left="1702" w:hanging="851"/>
    </w:pPr>
    <w:rPr>
      <w:rFonts w:eastAsiaTheme="minorEastAsia" w:cstheme="minorBidi"/>
    </w:rPr>
  </w:style>
  <w:style w:type="character" w:customStyle="1" w:styleId="Heading4Char">
    <w:name w:val="Heading 4 Char"/>
    <w:basedOn w:val="DefaultParagraphFont"/>
    <w:link w:val="Heading4"/>
    <w:uiPriority w:val="9"/>
    <w:rsid w:val="00DB7E73"/>
    <w:rPr>
      <w:rFonts w:asciiTheme="majorHAnsi" w:eastAsiaTheme="majorEastAsia" w:hAnsiTheme="majorHAnsi" w:cstheme="majorBidi"/>
      <w:iCs/>
      <w:color w:val="005AFF" w:themeColor="accent1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DB7E73"/>
    <w:rPr>
      <w:rFonts w:asciiTheme="majorHAnsi" w:eastAsiaTheme="majorEastAsia" w:hAnsiTheme="majorHAnsi" w:cstheme="majorBidi"/>
      <w:color w:val="005AFF" w:themeColor="accent1"/>
      <w:sz w:val="28"/>
      <w:szCs w:val="28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AF3C34"/>
    <w:rPr>
      <w:rFonts w:asciiTheme="majorHAnsi" w:eastAsiaTheme="majorEastAsia" w:hAnsiTheme="majorHAnsi" w:cstheme="majorBidi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AF3C34"/>
    <w:rPr>
      <w:rFonts w:asciiTheme="majorHAnsi" w:eastAsiaTheme="majorEastAsia" w:hAnsiTheme="majorHAnsi" w:cstheme="majorBidi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AF3C34"/>
    <w:rPr>
      <w:rFonts w:asciiTheme="majorHAnsi" w:eastAsiaTheme="majorEastAsia" w:hAnsiTheme="majorHAnsi" w:cstheme="majorBidi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AF3C34"/>
    <w:rPr>
      <w:rFonts w:asciiTheme="majorHAnsi" w:eastAsiaTheme="majorEastAsia" w:hAnsiTheme="majorHAnsi" w:cstheme="majorBidi"/>
      <w:iCs/>
      <w:sz w:val="24"/>
      <w:szCs w:val="21"/>
      <w:lang w:val="en-US"/>
    </w:rPr>
  </w:style>
  <w:style w:type="character" w:customStyle="1" w:styleId="apple-converted-space">
    <w:name w:val="apple-converted-space"/>
    <w:basedOn w:val="DefaultParagraphFont"/>
    <w:rsid w:val="00CE11C5"/>
  </w:style>
  <w:style w:type="paragraph" w:styleId="NormalWeb">
    <w:name w:val="Normal (Web)"/>
    <w:basedOn w:val="Normal"/>
    <w:uiPriority w:val="99"/>
    <w:semiHidden/>
    <w:unhideWhenUsed/>
    <w:rsid w:val="00CE11C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customStyle="1" w:styleId="Figuretitle">
    <w:name w:val="Figure title"/>
    <w:basedOn w:val="Documenttitle"/>
    <w:qFormat/>
    <w:rsid w:val="00DB5914"/>
    <w:rPr>
      <w:rFonts w:asciiTheme="minorHAnsi" w:hAnsiTheme="minorHAnsi"/>
      <w:b/>
      <w:sz w:val="22"/>
      <w:szCs w:val="40"/>
    </w:rPr>
  </w:style>
  <w:style w:type="paragraph" w:customStyle="1" w:styleId="Tabletitle">
    <w:name w:val="Table title"/>
    <w:basedOn w:val="Documenttitle"/>
    <w:rsid w:val="00FB1D5B"/>
    <w:rPr>
      <w:rFonts w:asciiTheme="minorHAnsi" w:hAnsiTheme="minorHAnsi"/>
      <w:b/>
      <w:sz w:val="22"/>
      <w:szCs w:val="40"/>
    </w:rPr>
  </w:style>
  <w:style w:type="paragraph" w:customStyle="1" w:styleId="Numbering">
    <w:name w:val="Numbering"/>
    <w:basedOn w:val="ListParagraph"/>
    <w:autoRedefine/>
    <w:qFormat/>
    <w:rsid w:val="00DB5914"/>
    <w:pPr>
      <w:numPr>
        <w:numId w:val="3"/>
      </w:numPr>
    </w:pPr>
    <w:rPr>
      <w:szCs w:val="22"/>
    </w:rPr>
  </w:style>
  <w:style w:type="table" w:styleId="GridTable6Colorful">
    <w:name w:val="Grid Table 6 Colorful"/>
    <w:basedOn w:val="TableNormal"/>
    <w:uiPriority w:val="51"/>
    <w:rsid w:val="00084444"/>
    <w:pPr>
      <w:spacing w:after="0" w:line="240" w:lineRule="auto"/>
    </w:pPr>
    <w:rPr>
      <w:color w:val="CCCCCC" w:themeColor="text1"/>
    </w:rPr>
    <w:tblPr>
      <w:tblStyleRowBandSize w:val="1"/>
      <w:tblStyleColBandSize w:val="1"/>
      <w:tblBorders>
        <w:top w:val="single" w:sz="4" w:space="0" w:color="E0E0E0" w:themeColor="text1" w:themeTint="99"/>
        <w:left w:val="single" w:sz="4" w:space="0" w:color="E0E0E0" w:themeColor="text1" w:themeTint="99"/>
        <w:bottom w:val="single" w:sz="4" w:space="0" w:color="E0E0E0" w:themeColor="text1" w:themeTint="99"/>
        <w:right w:val="single" w:sz="4" w:space="0" w:color="E0E0E0" w:themeColor="text1" w:themeTint="99"/>
        <w:insideH w:val="single" w:sz="4" w:space="0" w:color="E0E0E0" w:themeColor="text1" w:themeTint="99"/>
        <w:insideV w:val="single" w:sz="4" w:space="0" w:color="E0E0E0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E0E0E0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0E0E0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4F4" w:themeFill="text1" w:themeFillTint="33"/>
      </w:tcPr>
    </w:tblStylePr>
    <w:tblStylePr w:type="band1Horz">
      <w:tblPr/>
      <w:tcPr>
        <w:shd w:val="clear" w:color="auto" w:fill="F4F4F4" w:themeFill="text1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84444"/>
    <w:pPr>
      <w:spacing w:after="0" w:line="240" w:lineRule="auto"/>
    </w:pPr>
    <w:rPr>
      <w:color w:val="570DCE" w:themeColor="accent6" w:themeShade="BF"/>
    </w:rPr>
    <w:tblPr>
      <w:tblStyleRowBandSize w:val="1"/>
      <w:tblStyleColBandSize w:val="1"/>
      <w:tblBorders>
        <w:top w:val="single" w:sz="4" w:space="0" w:color="B084F7" w:themeColor="accent6" w:themeTint="99"/>
        <w:left w:val="single" w:sz="4" w:space="0" w:color="B084F7" w:themeColor="accent6" w:themeTint="99"/>
        <w:bottom w:val="single" w:sz="4" w:space="0" w:color="B084F7" w:themeColor="accent6" w:themeTint="99"/>
        <w:right w:val="single" w:sz="4" w:space="0" w:color="B084F7" w:themeColor="accent6" w:themeTint="99"/>
        <w:insideH w:val="single" w:sz="4" w:space="0" w:color="B084F7" w:themeColor="accent6" w:themeTint="99"/>
        <w:insideV w:val="single" w:sz="4" w:space="0" w:color="B084F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084F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084F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D5FC" w:themeFill="accent6" w:themeFillTint="33"/>
      </w:tcPr>
    </w:tblStylePr>
    <w:tblStylePr w:type="band1Horz">
      <w:tblPr/>
      <w:tcPr>
        <w:shd w:val="clear" w:color="auto" w:fill="E4D5FC" w:themeFill="accent6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84444"/>
    <w:pPr>
      <w:spacing w:after="0" w:line="240" w:lineRule="auto"/>
    </w:pPr>
    <w:rPr>
      <w:color w:val="D05A0B" w:themeColor="accent4" w:themeShade="BF"/>
    </w:rPr>
    <w:tblPr>
      <w:tblStyleRowBandSize w:val="1"/>
      <w:tblStyleColBandSize w:val="1"/>
      <w:tblBorders>
        <w:top w:val="single" w:sz="4" w:space="0" w:color="F8B283" w:themeColor="accent4" w:themeTint="99"/>
        <w:left w:val="single" w:sz="4" w:space="0" w:color="F8B283" w:themeColor="accent4" w:themeTint="99"/>
        <w:bottom w:val="single" w:sz="4" w:space="0" w:color="F8B283" w:themeColor="accent4" w:themeTint="99"/>
        <w:right w:val="single" w:sz="4" w:space="0" w:color="F8B283" w:themeColor="accent4" w:themeTint="99"/>
        <w:insideH w:val="single" w:sz="4" w:space="0" w:color="F8B283" w:themeColor="accent4" w:themeTint="99"/>
        <w:insideV w:val="single" w:sz="4" w:space="0" w:color="F8B28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8B2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B2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5D5" w:themeFill="accent4" w:themeFillTint="33"/>
      </w:tcPr>
    </w:tblStylePr>
    <w:tblStylePr w:type="band1Horz">
      <w:tblPr/>
      <w:tcPr>
        <w:shd w:val="clear" w:color="auto" w:fill="FCE5D5" w:themeFill="accent4" w:themeFillTint="33"/>
      </w:tcPr>
    </w:tblStylePr>
  </w:style>
  <w:style w:type="table" w:styleId="GridTable5Dark">
    <w:name w:val="Grid Table 5 Dark"/>
    <w:basedOn w:val="TableNormal"/>
    <w:uiPriority w:val="50"/>
    <w:rsid w:val="0008444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4F4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CCCC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CCCC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CCCC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CCCC" w:themeFill="text1"/>
      </w:tcPr>
    </w:tblStylePr>
    <w:tblStylePr w:type="band1Vert">
      <w:tblPr/>
      <w:tcPr>
        <w:shd w:val="clear" w:color="auto" w:fill="EAEAEA" w:themeFill="text1" w:themeFillTint="66"/>
      </w:tcPr>
    </w:tblStylePr>
    <w:tblStylePr w:type="band1Horz">
      <w:tblPr/>
      <w:tcPr>
        <w:shd w:val="clear" w:color="auto" w:fill="EAEAEA" w:themeFill="text1" w:themeFillTint="66"/>
      </w:tcPr>
    </w:tblStylePr>
  </w:style>
  <w:style w:type="table" w:styleId="GridTable3-Accent4">
    <w:name w:val="Grid Table 3 Accent 4"/>
    <w:basedOn w:val="TableNormal"/>
    <w:uiPriority w:val="48"/>
    <w:rsid w:val="00084444"/>
    <w:pPr>
      <w:spacing w:after="0" w:line="240" w:lineRule="auto"/>
    </w:pPr>
    <w:tblPr>
      <w:tblStyleRowBandSize w:val="1"/>
      <w:tblStyleColBandSize w:val="1"/>
      <w:tblBorders>
        <w:top w:val="single" w:sz="4" w:space="0" w:color="F8B283" w:themeColor="accent4" w:themeTint="99"/>
        <w:left w:val="single" w:sz="4" w:space="0" w:color="F8B283" w:themeColor="accent4" w:themeTint="99"/>
        <w:bottom w:val="single" w:sz="4" w:space="0" w:color="F8B283" w:themeColor="accent4" w:themeTint="99"/>
        <w:right w:val="single" w:sz="4" w:space="0" w:color="F8B283" w:themeColor="accent4" w:themeTint="99"/>
        <w:insideH w:val="single" w:sz="4" w:space="0" w:color="F8B283" w:themeColor="accent4" w:themeTint="99"/>
        <w:insideV w:val="single" w:sz="4" w:space="0" w:color="F8B28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5D5" w:themeFill="accent4" w:themeFillTint="33"/>
      </w:tcPr>
    </w:tblStylePr>
    <w:tblStylePr w:type="band1Horz">
      <w:tblPr/>
      <w:tcPr>
        <w:shd w:val="clear" w:color="auto" w:fill="FCE5D5" w:themeFill="accent4" w:themeFillTint="33"/>
      </w:tcPr>
    </w:tblStylePr>
    <w:tblStylePr w:type="neCell">
      <w:tblPr/>
      <w:tcPr>
        <w:tcBorders>
          <w:bottom w:val="single" w:sz="4" w:space="0" w:color="F8B283" w:themeColor="accent4" w:themeTint="99"/>
        </w:tcBorders>
      </w:tcPr>
    </w:tblStylePr>
    <w:tblStylePr w:type="nwCell">
      <w:tblPr/>
      <w:tcPr>
        <w:tcBorders>
          <w:bottom w:val="single" w:sz="4" w:space="0" w:color="F8B283" w:themeColor="accent4" w:themeTint="99"/>
        </w:tcBorders>
      </w:tcPr>
    </w:tblStylePr>
    <w:tblStylePr w:type="seCell">
      <w:tblPr/>
      <w:tcPr>
        <w:tcBorders>
          <w:top w:val="single" w:sz="4" w:space="0" w:color="F8B283" w:themeColor="accent4" w:themeTint="99"/>
        </w:tcBorders>
      </w:tcPr>
    </w:tblStylePr>
    <w:tblStylePr w:type="swCell">
      <w:tblPr/>
      <w:tcPr>
        <w:tcBorders>
          <w:top w:val="single" w:sz="4" w:space="0" w:color="F8B283" w:themeColor="accent4" w:themeTint="99"/>
        </w:tcBorders>
      </w:tcPr>
    </w:tblStylePr>
  </w:style>
  <w:style w:type="table" w:styleId="TableGridLight">
    <w:name w:val="Grid Table Light"/>
    <w:basedOn w:val="TableNormal"/>
    <w:uiPriority w:val="40"/>
    <w:rsid w:val="0008444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">
    <w:name w:val="Grid Table 4"/>
    <w:basedOn w:val="TableNormal"/>
    <w:uiPriority w:val="49"/>
    <w:rsid w:val="00667462"/>
    <w:pPr>
      <w:spacing w:after="0" w:line="240" w:lineRule="auto"/>
    </w:pPr>
    <w:rPr>
      <w:color w:val="CCCCCC" w:themeColor="text1"/>
    </w:rPr>
    <w:tblPr>
      <w:tblStyleRowBandSize w:val="1"/>
      <w:tblStyleColBandSize w:val="1"/>
      <w:tblBorders>
        <w:top w:val="single" w:sz="4" w:space="0" w:color="CCCCCC" w:themeColor="text1"/>
        <w:left w:val="single" w:sz="4" w:space="0" w:color="CCCCCC" w:themeColor="text1"/>
        <w:bottom w:val="single" w:sz="4" w:space="0" w:color="CCCCCC" w:themeColor="text1"/>
        <w:right w:val="single" w:sz="4" w:space="0" w:color="CCCCCC" w:themeColor="text1"/>
        <w:insideH w:val="single" w:sz="4" w:space="0" w:color="CCCCCC" w:themeColor="text1"/>
        <w:insideV w:val="single" w:sz="4" w:space="0" w:color="CCCCCC" w:themeColor="text1"/>
      </w:tblBorders>
    </w:tblPr>
    <w:tcPr>
      <w:shd w:val="clear" w:color="auto" w:fill="FFFFFF" w:themeFill="background1"/>
    </w:tcPr>
    <w:tblStylePr w:type="firstRow">
      <w:rPr>
        <w:b/>
        <w:bCs/>
        <w:color w:val="CCCCCC" w:themeColor="text1"/>
      </w:rPr>
      <w:tblPr>
        <w:tblCellMar>
          <w:top w:w="57" w:type="dxa"/>
          <w:left w:w="57" w:type="dxa"/>
          <w:bottom w:w="57" w:type="dxa"/>
          <w:right w:w="57" w:type="dxa"/>
        </w:tblCellMar>
      </w:tblPr>
      <w:tcPr>
        <w:shd w:val="clear" w:color="auto" w:fill="D9D9D9" w:themeFill="background1" w:themeFillShade="D9"/>
      </w:tcPr>
    </w:tblStylePr>
    <w:tblStylePr w:type="lastRow">
      <w:rPr>
        <w:b/>
        <w:bCs/>
      </w:rPr>
      <w:tblPr/>
      <w:tcPr>
        <w:tcBorders>
          <w:top w:val="double" w:sz="4" w:space="0" w:color="CCCCCC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4F4" w:themeFill="text1" w:themeFillTint="33"/>
      </w:tcPr>
    </w:tblStylePr>
    <w:tblStylePr w:type="band1Horz">
      <w:tblPr/>
      <w:tcPr>
        <w:shd w:val="clear" w:color="auto" w:fill="F4F4F4" w:themeFill="text1" w:themeFillTint="33"/>
      </w:tcPr>
    </w:tblStylePr>
  </w:style>
  <w:style w:type="character" w:styleId="CommentReference">
    <w:name w:val="annotation reference"/>
    <w:basedOn w:val="DefaultParagraphFont"/>
    <w:uiPriority w:val="99"/>
    <w:unhideWhenUsed/>
    <w:rsid w:val="00E87F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7F0F"/>
    <w:pPr>
      <w:numPr>
        <w:numId w:val="4"/>
      </w:numPr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7F0F"/>
    <w:rPr>
      <w:rFonts w:asciiTheme="minorHAnsi" w:hAnsiTheme="minorHAnsi" w:cs="Arial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7F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7F0F"/>
    <w:rPr>
      <w:rFonts w:asciiTheme="minorHAnsi" w:hAnsiTheme="minorHAnsi" w:cs="Arial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C4F03"/>
    <w:rPr>
      <w:color w:val="605E5C"/>
      <w:shd w:val="clear" w:color="auto" w:fill="E1DFDD"/>
    </w:rPr>
  </w:style>
  <w:style w:type="paragraph" w:styleId="Caption">
    <w:name w:val="caption"/>
    <w:aliases w:val="180-Table-Caption"/>
    <w:basedOn w:val="Normal"/>
    <w:next w:val="Normal"/>
    <w:link w:val="CaptionChar"/>
    <w:unhideWhenUsed/>
    <w:qFormat/>
    <w:rsid w:val="002E166C"/>
    <w:pPr>
      <w:keepNext/>
      <w:spacing w:before="120" w:after="240"/>
    </w:pPr>
    <w:rPr>
      <w:rFonts w:ascii="Nokia Pure Text" w:hAnsi="Nokia Pure Text"/>
      <w:iCs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F1367"/>
    <w:rPr>
      <w:color w:val="005AFF" w:themeColor="followedHyperlink"/>
      <w:u w:val="single"/>
    </w:rPr>
  </w:style>
  <w:style w:type="character" w:customStyle="1" w:styleId="cf11">
    <w:name w:val="cf11"/>
    <w:basedOn w:val="DefaultParagraphFont"/>
    <w:rsid w:val="000D7A9A"/>
    <w:rPr>
      <w:rFonts w:ascii="Segoe UI" w:hAnsi="Segoe UI" w:cs="Segoe UI" w:hint="default"/>
      <w:sz w:val="18"/>
      <w:szCs w:val="18"/>
    </w:rPr>
  </w:style>
  <w:style w:type="character" w:customStyle="1" w:styleId="cf01">
    <w:name w:val="cf01"/>
    <w:basedOn w:val="DefaultParagraphFont"/>
    <w:rsid w:val="000D7A9A"/>
    <w:rPr>
      <w:rFonts w:ascii="Segoe UI" w:hAnsi="Segoe UI" w:cs="Segoe UI" w:hint="default"/>
      <w:color w:val="666666"/>
      <w:sz w:val="18"/>
      <w:szCs w:val="18"/>
    </w:rPr>
  </w:style>
  <w:style w:type="paragraph" w:styleId="TableofFigures">
    <w:name w:val="table of figures"/>
    <w:basedOn w:val="TOC1"/>
    <w:next w:val="TOC2"/>
    <w:uiPriority w:val="99"/>
    <w:unhideWhenUsed/>
    <w:qFormat/>
    <w:rsid w:val="00DB5914"/>
  </w:style>
  <w:style w:type="paragraph" w:styleId="TOC4">
    <w:name w:val="toc 4"/>
    <w:basedOn w:val="Normal"/>
    <w:next w:val="Normal"/>
    <w:autoRedefine/>
    <w:uiPriority w:val="39"/>
    <w:semiHidden/>
    <w:unhideWhenUsed/>
    <w:rsid w:val="00DA395A"/>
    <w:pPr>
      <w:spacing w:after="100"/>
      <w:ind w:left="1702" w:hanging="851"/>
    </w:pPr>
  </w:style>
  <w:style w:type="paragraph" w:styleId="Revision">
    <w:name w:val="Revision"/>
    <w:hidden/>
    <w:uiPriority w:val="99"/>
    <w:semiHidden/>
    <w:rsid w:val="009D4ED1"/>
    <w:pPr>
      <w:spacing w:before="0" w:after="0" w:line="240" w:lineRule="auto"/>
      <w:ind w:left="0" w:firstLine="0"/>
    </w:pPr>
    <w:rPr>
      <w:rFonts w:asciiTheme="minorHAnsi" w:hAnsiTheme="minorHAnsi" w:cs="Arial"/>
      <w:color w:val="CCCCCC" w:themeColor="text1"/>
      <w:lang w:val="en-US"/>
    </w:rPr>
  </w:style>
  <w:style w:type="table" w:styleId="ListTable3">
    <w:name w:val="List Table 3"/>
    <w:aliases w:val="Table"/>
    <w:basedOn w:val="TableNormal"/>
    <w:uiPriority w:val="48"/>
    <w:rsid w:val="00EC36D6"/>
    <w:pPr>
      <w:spacing w:after="0" w:line="240" w:lineRule="auto"/>
    </w:pPr>
    <w:rPr>
      <w:rFonts w:asciiTheme="minorHAnsi" w:hAnsiTheme="minorHAnsi"/>
      <w:color w:val="CCCCCC" w:themeColor="text1"/>
    </w:rPr>
    <w:tblPr>
      <w:tblStyleRowBandSize w:val="1"/>
      <w:tblStyleColBandSize w:val="1"/>
      <w:tblBorders>
        <w:top w:val="single" w:sz="4" w:space="0" w:color="CCCCCC" w:themeColor="text1"/>
        <w:left w:val="single" w:sz="4" w:space="0" w:color="CCCCCC" w:themeColor="text1"/>
        <w:bottom w:val="single" w:sz="4" w:space="0" w:color="CCCCCC" w:themeColor="text1"/>
        <w:right w:val="single" w:sz="4" w:space="0" w:color="CCCCCC" w:themeColor="text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FFFFFF" w:themeFill="background1"/>
    </w:tcPr>
    <w:tblStylePr w:type="firstRow">
      <w:rPr>
        <w:b/>
        <w:bCs/>
        <w:color w:val="FFFFFF" w:themeColor="background1"/>
      </w:rPr>
      <w:tblPr/>
      <w:tcPr>
        <w:shd w:val="clear" w:color="auto" w:fill="D9D9D9" w:themeFill="background1" w:themeFillShade="D9"/>
      </w:tcPr>
    </w:tblStylePr>
    <w:tblStylePr w:type="lastRow">
      <w:rPr>
        <w:b/>
        <w:bCs/>
      </w:rPr>
      <w:tblPr/>
      <w:tcPr>
        <w:tcBorders>
          <w:top w:val="double" w:sz="4" w:space="0" w:color="CCCCCC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CCCC" w:themeColor="text1"/>
          <w:right w:val="single" w:sz="4" w:space="0" w:color="CCCCCC" w:themeColor="text1"/>
        </w:tcBorders>
      </w:tcPr>
    </w:tblStylePr>
    <w:tblStylePr w:type="band1Horz">
      <w:rPr>
        <w:rFonts w:asciiTheme="minorHAnsi" w:hAnsiTheme="minorHAnsi"/>
        <w:color w:val="CCCCCC" w:themeColor="text1"/>
        <w:sz w:val="22"/>
      </w:rPr>
      <w:tblPr/>
      <w:tcPr>
        <w:tcBorders>
          <w:top w:val="single" w:sz="4" w:space="0" w:color="CCCCCC" w:themeColor="text1"/>
          <w:bottom w:val="single" w:sz="4" w:space="0" w:color="CCCCCC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CCCC" w:themeColor="text1"/>
          <w:left w:val="nil"/>
        </w:tcBorders>
      </w:tcPr>
    </w:tblStylePr>
    <w:tblStylePr w:type="swCell">
      <w:tblPr/>
      <w:tcPr>
        <w:tcBorders>
          <w:top w:val="double" w:sz="4" w:space="0" w:color="CCCCCC" w:themeColor="text1"/>
          <w:right w:val="nil"/>
        </w:tcBorders>
      </w:tcPr>
    </w:tblStylePr>
  </w:style>
  <w:style w:type="table" w:styleId="TableGrid">
    <w:name w:val="Table Grid"/>
    <w:basedOn w:val="TableNormal"/>
    <w:uiPriority w:val="59"/>
    <w:rsid w:val="0001067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ell-Text">
    <w:name w:val="Table cell - Text"/>
    <w:basedOn w:val="Normal"/>
    <w:qFormat/>
    <w:rsid w:val="00DB5914"/>
    <w:pPr>
      <w:framePr w:hSpace="181" w:wrap="around" w:vAnchor="text" w:hAnchor="text" w:y="1"/>
      <w:suppressOverlap/>
    </w:pPr>
    <w:rPr>
      <w:sz w:val="20"/>
    </w:rPr>
  </w:style>
  <w:style w:type="paragraph" w:customStyle="1" w:styleId="Tableheader-Text">
    <w:name w:val="Table header - Text"/>
    <w:basedOn w:val="Tablecell-Text"/>
    <w:qFormat/>
    <w:rsid w:val="00DB5914"/>
    <w:pPr>
      <w:framePr w:wrap="around"/>
    </w:pPr>
    <w:rPr>
      <w:b/>
      <w:sz w:val="22"/>
    </w:rPr>
  </w:style>
  <w:style w:type="character" w:styleId="LineNumber">
    <w:name w:val="line number"/>
    <w:basedOn w:val="DefaultParagraphFont"/>
    <w:uiPriority w:val="99"/>
    <w:semiHidden/>
    <w:unhideWhenUsed/>
    <w:rsid w:val="00CC0E61"/>
  </w:style>
  <w:style w:type="paragraph" w:customStyle="1" w:styleId="Sub-title">
    <w:name w:val="Sub-title"/>
    <w:basedOn w:val="Normal"/>
    <w:link w:val="Sub-titleChar"/>
    <w:qFormat/>
    <w:rsid w:val="00DB5914"/>
    <w:pPr>
      <w:spacing w:after="480"/>
    </w:pPr>
    <w:rPr>
      <w:rFonts w:eastAsiaTheme="majorEastAsia" w:cstheme="majorBidi"/>
      <w:sz w:val="36"/>
    </w:rPr>
  </w:style>
  <w:style w:type="character" w:customStyle="1" w:styleId="Sub-titleChar">
    <w:name w:val="Sub-title Char"/>
    <w:basedOn w:val="DefaultParagraphFont"/>
    <w:link w:val="Sub-title"/>
    <w:rsid w:val="00DB5914"/>
    <w:rPr>
      <w:rFonts w:asciiTheme="minorHAnsi" w:eastAsiaTheme="majorEastAsia" w:hAnsiTheme="minorHAnsi" w:cstheme="majorBidi"/>
      <w:sz w:val="36"/>
      <w:szCs w:val="24"/>
      <w:lang w:val="en-US"/>
    </w:rPr>
  </w:style>
  <w:style w:type="paragraph" w:customStyle="1" w:styleId="StyleTablecell-Text">
    <w:name w:val="Style Table cell - Text +"/>
    <w:basedOn w:val="Tablecell-Text"/>
    <w:rsid w:val="00DB5914"/>
    <w:pPr>
      <w:framePr w:wrap="around"/>
    </w:pPr>
  </w:style>
  <w:style w:type="paragraph" w:customStyle="1" w:styleId="StyleTableheader-Text">
    <w:name w:val="Style Table header - Text +"/>
    <w:basedOn w:val="Tableheader-Text"/>
    <w:qFormat/>
    <w:rsid w:val="00DB5914"/>
    <w:pPr>
      <w:framePr w:wrap="around"/>
    </w:pPr>
    <w:rPr>
      <w:bCs/>
    </w:rPr>
  </w:style>
  <w:style w:type="paragraph" w:customStyle="1" w:styleId="StyleStyleTableheader-Text">
    <w:name w:val="Style Style Table header - Text + +"/>
    <w:basedOn w:val="StyleTableheader-Text"/>
    <w:qFormat/>
    <w:rsid w:val="00DB5914"/>
    <w:pPr>
      <w:framePr w:hSpace="180" w:wrap="around" w:vAnchor="margin" w:hAnchor="margin" w:y="88"/>
    </w:pPr>
  </w:style>
  <w:style w:type="paragraph" w:customStyle="1" w:styleId="StyleStyleTablecell-Text">
    <w:name w:val="Style Style Table cell - Text + +"/>
    <w:basedOn w:val="StyleTablecell-Text"/>
    <w:qFormat/>
    <w:rsid w:val="00DB5914"/>
    <w:pPr>
      <w:framePr w:wrap="around"/>
    </w:pPr>
  </w:style>
  <w:style w:type="paragraph" w:customStyle="1" w:styleId="010-Documenttitle">
    <w:name w:val="010 - Document title"/>
    <w:basedOn w:val="Normal"/>
    <w:link w:val="010-DocumenttitleChar"/>
    <w:qFormat/>
    <w:rsid w:val="00DB7E73"/>
    <w:pPr>
      <w:spacing w:after="0"/>
    </w:pPr>
    <w:rPr>
      <w:rFonts w:asciiTheme="majorHAnsi" w:hAnsiTheme="majorHAnsi"/>
      <w:color w:val="005AFF" w:themeColor="accent1"/>
      <w:sz w:val="56"/>
      <w:szCs w:val="56"/>
    </w:rPr>
  </w:style>
  <w:style w:type="character" w:customStyle="1" w:styleId="010-DocumenttitleChar">
    <w:name w:val="010 - Document title Char"/>
    <w:basedOn w:val="DefaultParagraphFont"/>
    <w:link w:val="010-Documenttitle"/>
    <w:rsid w:val="00DB7E73"/>
    <w:rPr>
      <w:rFonts w:asciiTheme="majorHAnsi" w:hAnsiTheme="majorHAnsi" w:cs="Arial"/>
      <w:color w:val="005AFF" w:themeColor="accent1"/>
      <w:sz w:val="56"/>
      <w:szCs w:val="56"/>
      <w:lang w:val="en-US"/>
    </w:rPr>
  </w:style>
  <w:style w:type="paragraph" w:customStyle="1" w:styleId="015-Sub-title">
    <w:name w:val="015 - Sub-title"/>
    <w:basedOn w:val="Normal"/>
    <w:link w:val="015-Sub-titleChar"/>
    <w:qFormat/>
    <w:rsid w:val="0071056F"/>
    <w:pPr>
      <w:spacing w:before="240" w:after="480"/>
    </w:pPr>
    <w:rPr>
      <w:rFonts w:eastAsiaTheme="majorEastAsia" w:cstheme="majorBidi"/>
      <w:noProof/>
      <w:color w:val="auto"/>
      <w:sz w:val="36"/>
    </w:rPr>
  </w:style>
  <w:style w:type="character" w:customStyle="1" w:styleId="015-Sub-titleChar">
    <w:name w:val="015 - Sub-title Char"/>
    <w:basedOn w:val="DefaultParagraphFont"/>
    <w:link w:val="015-Sub-title"/>
    <w:rsid w:val="0071056F"/>
    <w:rPr>
      <w:rFonts w:asciiTheme="minorHAnsi" w:eastAsiaTheme="majorEastAsia" w:hAnsiTheme="minorHAnsi" w:cstheme="majorBidi"/>
      <w:noProof/>
      <w:color w:val="auto"/>
      <w:sz w:val="36"/>
      <w:szCs w:val="24"/>
      <w:lang w:val="en-US"/>
    </w:rPr>
  </w:style>
  <w:style w:type="paragraph" w:customStyle="1" w:styleId="100-Paragraph">
    <w:name w:val="100-Paragraph"/>
    <w:basedOn w:val="Normal"/>
    <w:link w:val="100-ParagraphChar"/>
    <w:autoRedefine/>
    <w:qFormat/>
    <w:rsid w:val="006C4853"/>
    <w:pPr>
      <w:spacing w:before="120"/>
    </w:pPr>
    <w:rPr>
      <w:rFonts w:eastAsia="SimSun" w:cstheme="minorHAnsi"/>
      <w:color w:val="001135"/>
      <w:sz w:val="20"/>
      <w:szCs w:val="20"/>
      <w:lang w:eastAsia="zh-CN"/>
    </w:rPr>
  </w:style>
  <w:style w:type="character" w:customStyle="1" w:styleId="100-ParagraphChar">
    <w:name w:val="100-Paragraph Char"/>
    <w:basedOn w:val="DefaultParagraphFont"/>
    <w:link w:val="100-Paragraph"/>
    <w:qFormat/>
    <w:rsid w:val="006C4853"/>
    <w:rPr>
      <w:rFonts w:asciiTheme="minorHAnsi" w:eastAsia="SimSun" w:hAnsiTheme="minorHAnsi" w:cstheme="minorHAnsi"/>
      <w:color w:val="001135"/>
      <w:sz w:val="20"/>
      <w:szCs w:val="20"/>
      <w:lang w:val="en-US" w:eastAsia="zh-CN"/>
    </w:rPr>
  </w:style>
  <w:style w:type="paragraph" w:customStyle="1" w:styleId="070-Footer">
    <w:name w:val="070-Footer"/>
    <w:basedOn w:val="Normal"/>
    <w:qFormat/>
    <w:rsid w:val="00717ED3"/>
    <w:pPr>
      <w:tabs>
        <w:tab w:val="center" w:pos="4680"/>
        <w:tab w:val="right" w:pos="9360"/>
      </w:tabs>
      <w:spacing w:after="0"/>
    </w:pPr>
    <w:rPr>
      <w:rFonts w:eastAsia="Times New Roman" w:cs="Times New Roman"/>
      <w:sz w:val="16"/>
    </w:rPr>
  </w:style>
  <w:style w:type="paragraph" w:customStyle="1" w:styleId="071-Header">
    <w:name w:val="071-Header"/>
    <w:basedOn w:val="070-Footer"/>
    <w:next w:val="100-Paragraph"/>
    <w:qFormat/>
    <w:rsid w:val="00717ED3"/>
    <w:rPr>
      <w:rFonts w:ascii="Nokia Pure Text" w:hAnsi="Nokia Pure Text"/>
      <w:sz w:val="18"/>
    </w:rPr>
  </w:style>
  <w:style w:type="paragraph" w:customStyle="1" w:styleId="201-Internal-Comments">
    <w:name w:val="201-Internal-Comments"/>
    <w:basedOn w:val="100-Paragraph"/>
    <w:next w:val="100-Paragraph"/>
    <w:link w:val="201-Internal-CommentsChar"/>
    <w:qFormat/>
    <w:rsid w:val="00F17BBC"/>
    <w:pPr>
      <w:pBdr>
        <w:top w:val="single" w:sz="4" w:space="4" w:color="FF0000"/>
        <w:left w:val="single" w:sz="4" w:space="4" w:color="FF0000"/>
        <w:bottom w:val="single" w:sz="4" w:space="4" w:color="FF0000"/>
        <w:right w:val="single" w:sz="4" w:space="4" w:color="FF0000"/>
      </w:pBdr>
      <w:shd w:val="clear" w:color="auto" w:fill="FF0000"/>
      <w:spacing w:after="60"/>
    </w:pPr>
    <w:rPr>
      <w:b/>
      <w:iCs/>
      <w:color w:val="FFFFFF" w:themeColor="background1"/>
    </w:rPr>
  </w:style>
  <w:style w:type="character" w:customStyle="1" w:styleId="201-Internal-CommentsChar">
    <w:name w:val="201-Internal-Comments Char"/>
    <w:basedOn w:val="100-ParagraphChar"/>
    <w:link w:val="201-Internal-Comments"/>
    <w:rsid w:val="00F17BBC"/>
    <w:rPr>
      <w:rFonts w:asciiTheme="minorHAnsi" w:eastAsia="Times New Roman" w:hAnsiTheme="minorHAnsi" w:cs="Times New Roman"/>
      <w:b/>
      <w:iCs/>
      <w:color w:val="FFFFFF" w:themeColor="background1"/>
      <w:sz w:val="20"/>
      <w:szCs w:val="24"/>
      <w:shd w:val="clear" w:color="auto" w:fill="FF0000"/>
      <w:lang w:val="en-US" w:eastAsia="zh-CN"/>
    </w:rPr>
  </w:style>
  <w:style w:type="paragraph" w:customStyle="1" w:styleId="150-White-text">
    <w:name w:val="150-White-text"/>
    <w:link w:val="150-White-textChar"/>
    <w:qFormat/>
    <w:rsid w:val="00717ED3"/>
    <w:pPr>
      <w:spacing w:before="0" w:after="120" w:line="240" w:lineRule="auto"/>
      <w:ind w:left="0" w:firstLine="0"/>
    </w:pPr>
    <w:rPr>
      <w:rFonts w:asciiTheme="minorHAnsi" w:eastAsia="Times New Roman" w:hAnsiTheme="minorHAnsi" w:cs="Times New Roman"/>
      <w:color w:val="FFFFFF" w:themeColor="background1"/>
      <w:sz w:val="20"/>
      <w:szCs w:val="24"/>
      <w:lang w:val="en-US"/>
    </w:rPr>
  </w:style>
  <w:style w:type="character" w:customStyle="1" w:styleId="150-White-textChar">
    <w:name w:val="150-White-text Char"/>
    <w:basedOn w:val="100-ParagraphChar"/>
    <w:link w:val="150-White-text"/>
    <w:rsid w:val="00717ED3"/>
    <w:rPr>
      <w:rFonts w:asciiTheme="minorHAnsi" w:eastAsia="Times New Roman" w:hAnsiTheme="minorHAnsi" w:cs="Times New Roman"/>
      <w:color w:val="FFFFFF" w:themeColor="background1"/>
      <w:sz w:val="20"/>
      <w:szCs w:val="24"/>
      <w:lang w:val="en-US" w:eastAsia="zh-CN"/>
    </w:rPr>
  </w:style>
  <w:style w:type="paragraph" w:customStyle="1" w:styleId="052-Heading3">
    <w:name w:val="052-Heading3"/>
    <w:basedOn w:val="Heading3"/>
    <w:next w:val="100-Paragraph"/>
    <w:qFormat/>
    <w:rsid w:val="00717ED3"/>
    <w:pPr>
      <w:keepNext w:val="0"/>
      <w:keepLines w:val="0"/>
      <w:numPr>
        <w:ilvl w:val="0"/>
        <w:numId w:val="0"/>
      </w:numPr>
      <w:spacing w:before="240" w:after="100" w:afterAutospacing="1"/>
      <w:ind w:left="-1134" w:hanging="851"/>
    </w:pPr>
    <w:rPr>
      <w:rFonts w:asciiTheme="majorHAnsi" w:hAnsiTheme="majorHAnsi"/>
      <w:bCs/>
      <w:color w:val="CCCCCC" w:themeColor="text1"/>
      <w:szCs w:val="24"/>
    </w:rPr>
  </w:style>
  <w:style w:type="paragraph" w:customStyle="1" w:styleId="185-Figuretitle">
    <w:name w:val="185 - Figure title"/>
    <w:basedOn w:val="010-Documenttitle"/>
    <w:qFormat/>
    <w:rsid w:val="00DB7E73"/>
    <w:pPr>
      <w:spacing w:before="120"/>
    </w:pPr>
    <w:rPr>
      <w:rFonts w:asciiTheme="minorHAnsi" w:hAnsiTheme="minorHAnsi"/>
      <w:b/>
      <w:color w:val="001135" w:themeColor="text2"/>
      <w:sz w:val="20"/>
      <w:szCs w:val="36"/>
    </w:rPr>
  </w:style>
  <w:style w:type="paragraph" w:customStyle="1" w:styleId="185-Figure">
    <w:name w:val="185-Figure"/>
    <w:next w:val="100-Paragraph"/>
    <w:link w:val="185-FigureChar"/>
    <w:qFormat/>
    <w:rsid w:val="00717ED3"/>
    <w:pPr>
      <w:keepNext/>
      <w:spacing w:before="100" w:beforeAutospacing="1" w:after="120" w:line="240" w:lineRule="auto"/>
      <w:ind w:left="0" w:firstLine="0"/>
      <w:jc w:val="center"/>
    </w:pPr>
    <w:rPr>
      <w:rFonts w:asciiTheme="minorHAnsi" w:eastAsia="Times New Roman" w:hAnsiTheme="minorHAnsi" w:cs="Times New Roman"/>
      <w:sz w:val="20"/>
      <w:szCs w:val="24"/>
      <w:lang w:val="en-US"/>
    </w:rPr>
  </w:style>
  <w:style w:type="paragraph" w:customStyle="1" w:styleId="031-Bulleted-List1">
    <w:name w:val="031-Bulleted-List1"/>
    <w:basedOn w:val="Normal"/>
    <w:link w:val="031-Bulleted-List1Char"/>
    <w:qFormat/>
    <w:rsid w:val="00717ED3"/>
    <w:pPr>
      <w:numPr>
        <w:numId w:val="6"/>
      </w:numPr>
      <w:tabs>
        <w:tab w:val="left" w:pos="426"/>
      </w:tabs>
    </w:pPr>
    <w:rPr>
      <w:rFonts w:eastAsia="Times New Roman"/>
      <w:sz w:val="20"/>
      <w:szCs w:val="20"/>
      <w:lang w:eastAsia="de-DE"/>
    </w:rPr>
  </w:style>
  <w:style w:type="paragraph" w:customStyle="1" w:styleId="032-Bulleted-List2">
    <w:name w:val="032-Bulleted-List2"/>
    <w:basedOn w:val="Normal"/>
    <w:qFormat/>
    <w:rsid w:val="00717ED3"/>
    <w:pPr>
      <w:numPr>
        <w:numId w:val="7"/>
      </w:numPr>
      <w:tabs>
        <w:tab w:val="left" w:pos="854"/>
      </w:tabs>
    </w:pPr>
    <w:rPr>
      <w:rFonts w:eastAsia="Times New Roman"/>
      <w:sz w:val="20"/>
      <w:szCs w:val="20"/>
      <w:lang w:eastAsia="de-DE"/>
    </w:rPr>
  </w:style>
  <w:style w:type="paragraph" w:customStyle="1" w:styleId="033-Bulleted-List3">
    <w:name w:val="033-Bulleted-List3"/>
    <w:basedOn w:val="032-Bulleted-List2"/>
    <w:rsid w:val="00717ED3"/>
    <w:pPr>
      <w:numPr>
        <w:numId w:val="8"/>
      </w:numPr>
      <w:tabs>
        <w:tab w:val="clear" w:pos="854"/>
        <w:tab w:val="left" w:pos="1278"/>
      </w:tabs>
    </w:pPr>
  </w:style>
  <w:style w:type="paragraph" w:customStyle="1" w:styleId="040-Numbered-List">
    <w:name w:val="040-Numbered-List"/>
    <w:basedOn w:val="Normal"/>
    <w:autoRedefine/>
    <w:qFormat/>
    <w:rsid w:val="00F7564E"/>
    <w:pPr>
      <w:numPr>
        <w:numId w:val="9"/>
      </w:numPr>
      <w:tabs>
        <w:tab w:val="left" w:pos="851"/>
      </w:tabs>
      <w:spacing w:before="120"/>
      <w:ind w:left="714" w:hanging="357"/>
    </w:pPr>
    <w:rPr>
      <w:rFonts w:eastAsia="Times New Roman"/>
      <w:sz w:val="20"/>
      <w:szCs w:val="20"/>
      <w:lang w:eastAsia="de-DE"/>
    </w:rPr>
  </w:style>
  <w:style w:type="paragraph" w:customStyle="1" w:styleId="105-Nornalbold">
    <w:name w:val="105 - Nornal bold"/>
    <w:basedOn w:val="Normal"/>
    <w:qFormat/>
    <w:rsid w:val="0026051A"/>
    <w:pPr>
      <w:spacing w:before="120"/>
    </w:pPr>
    <w:rPr>
      <w:b/>
      <w:bCs/>
      <w:sz w:val="22"/>
      <w:szCs w:val="22"/>
    </w:rPr>
  </w:style>
  <w:style w:type="paragraph" w:customStyle="1" w:styleId="110-Normalitalic">
    <w:name w:val="110-Normal italic"/>
    <w:basedOn w:val="105-Nornalbold"/>
    <w:qFormat/>
    <w:rsid w:val="00717ED3"/>
    <w:rPr>
      <w:b w:val="0"/>
      <w:bCs w:val="0"/>
      <w:i/>
      <w:iCs/>
    </w:rPr>
  </w:style>
  <w:style w:type="paragraph" w:customStyle="1" w:styleId="Style031-Bulleted-List112pt">
    <w:name w:val="Style 031-Bulleted-List1 + 12 pt"/>
    <w:basedOn w:val="031-Bulleted-List1"/>
    <w:autoRedefine/>
    <w:qFormat/>
    <w:rsid w:val="00F7564E"/>
    <w:pPr>
      <w:spacing w:before="120"/>
      <w:ind w:left="782" w:hanging="357"/>
    </w:pPr>
    <w:rPr>
      <w:szCs w:val="16"/>
    </w:rPr>
  </w:style>
  <w:style w:type="paragraph" w:customStyle="1" w:styleId="Style032-Bulleted-List212pt">
    <w:name w:val="Style 032-Bulleted-List2 + 12 pt"/>
    <w:basedOn w:val="032-Bulleted-List2"/>
    <w:autoRedefine/>
    <w:qFormat/>
    <w:rsid w:val="00717ED3"/>
    <w:rPr>
      <w:szCs w:val="16"/>
    </w:rPr>
  </w:style>
  <w:style w:type="paragraph" w:customStyle="1" w:styleId="Style033-Bulleted-List312pt">
    <w:name w:val="Style 033-Bulleted-List3 + 12 pt"/>
    <w:basedOn w:val="033-Bulleted-List3"/>
    <w:autoRedefine/>
    <w:qFormat/>
    <w:rsid w:val="00717ED3"/>
    <w:rPr>
      <w:sz w:val="24"/>
    </w:rPr>
  </w:style>
  <w:style w:type="numbering" w:customStyle="1" w:styleId="StyleCSSC-200-Bullet1">
    <w:name w:val="Style #CSSC-200-Bullet 1"/>
    <w:basedOn w:val="NoList"/>
    <w:rsid w:val="00F17BBC"/>
    <w:pPr>
      <w:numPr>
        <w:numId w:val="10"/>
      </w:numPr>
    </w:pPr>
  </w:style>
  <w:style w:type="paragraph" w:customStyle="1" w:styleId="050-Heading1">
    <w:name w:val="050-Heading1"/>
    <w:basedOn w:val="Heading1"/>
    <w:next w:val="100-Paragraph"/>
    <w:qFormat/>
    <w:rsid w:val="0026051A"/>
    <w:pPr>
      <w:keepLines w:val="0"/>
      <w:numPr>
        <w:numId w:val="0"/>
      </w:numPr>
      <w:spacing w:before="0" w:after="240"/>
      <w:ind w:left="1134" w:hanging="1134"/>
    </w:pPr>
    <w:rPr>
      <w:rFonts w:asciiTheme="majorHAnsi" w:eastAsia="SimSun" w:hAnsiTheme="majorHAnsi" w:cs="Arial"/>
      <w:color w:val="CCCCCC" w:themeColor="text1"/>
      <w:kern w:val="32"/>
      <w:szCs w:val="36"/>
    </w:rPr>
  </w:style>
  <w:style w:type="paragraph" w:customStyle="1" w:styleId="051-Heading2">
    <w:name w:val="051-Heading2"/>
    <w:basedOn w:val="Heading2"/>
    <w:next w:val="100-Paragraph"/>
    <w:qFormat/>
    <w:rsid w:val="0026051A"/>
    <w:pPr>
      <w:keepLines w:val="0"/>
      <w:numPr>
        <w:ilvl w:val="0"/>
        <w:numId w:val="0"/>
      </w:numPr>
      <w:spacing w:before="100" w:beforeAutospacing="1" w:after="100" w:afterAutospacing="1"/>
      <w:ind w:left="1134" w:hanging="1134"/>
    </w:pPr>
    <w:rPr>
      <w:rFonts w:asciiTheme="majorHAnsi" w:eastAsia="SimSun" w:hAnsiTheme="majorHAnsi" w:cs="Times New Roman"/>
      <w:bCs/>
      <w:iCs/>
      <w:color w:val="CCCCCC" w:themeColor="text1"/>
      <w:sz w:val="32"/>
      <w:szCs w:val="32"/>
    </w:rPr>
  </w:style>
  <w:style w:type="paragraph" w:customStyle="1" w:styleId="054-Heading5">
    <w:name w:val="054-Heading5"/>
    <w:basedOn w:val="Heading5"/>
    <w:next w:val="100-Paragraph"/>
    <w:qFormat/>
    <w:rsid w:val="0026051A"/>
    <w:pPr>
      <w:numPr>
        <w:ilvl w:val="0"/>
        <w:numId w:val="0"/>
      </w:numPr>
      <w:spacing w:before="240" w:after="100" w:afterAutospacing="1"/>
      <w:ind w:left="1418" w:hanging="1418"/>
    </w:pPr>
    <w:rPr>
      <w:sz w:val="22"/>
      <w:szCs w:val="24"/>
    </w:rPr>
  </w:style>
  <w:style w:type="paragraph" w:customStyle="1" w:styleId="055-Heading6">
    <w:name w:val="055-Heading6"/>
    <w:basedOn w:val="Heading6"/>
    <w:next w:val="100-Paragraph"/>
    <w:qFormat/>
    <w:rsid w:val="0026051A"/>
    <w:pPr>
      <w:numPr>
        <w:ilvl w:val="0"/>
        <w:numId w:val="0"/>
      </w:numPr>
      <w:spacing w:before="240" w:after="100" w:afterAutospacing="1"/>
      <w:ind w:left="1560" w:hanging="1560"/>
    </w:pPr>
    <w:rPr>
      <w:iCs/>
      <w:sz w:val="20"/>
    </w:rPr>
  </w:style>
  <w:style w:type="paragraph" w:customStyle="1" w:styleId="053-Heading4">
    <w:name w:val="053-Heading4"/>
    <w:basedOn w:val="Heading4"/>
    <w:next w:val="100-Paragraph"/>
    <w:link w:val="053-Heading4Char"/>
    <w:qFormat/>
    <w:rsid w:val="0026051A"/>
    <w:pPr>
      <w:numPr>
        <w:ilvl w:val="0"/>
        <w:numId w:val="0"/>
      </w:numPr>
      <w:spacing w:before="240" w:after="100" w:afterAutospacing="1"/>
      <w:ind w:left="1276" w:hanging="1276"/>
    </w:pPr>
    <w:rPr>
      <w:bCs/>
      <w:color w:val="CCCCCC" w:themeColor="text1"/>
      <w:sz w:val="24"/>
      <w:szCs w:val="24"/>
    </w:rPr>
  </w:style>
  <w:style w:type="paragraph" w:customStyle="1" w:styleId="060-Table-Heading">
    <w:name w:val="060-Table-Heading"/>
    <w:basedOn w:val="100-Paragraph"/>
    <w:link w:val="060-Table-HeadingChar"/>
    <w:autoRedefine/>
    <w:qFormat/>
    <w:rsid w:val="002E166C"/>
    <w:rPr>
      <w:rFonts w:ascii="Nokia Pure Text" w:hAnsi="Nokia Pure Text"/>
      <w:bCs/>
      <w:color w:val="FFFFFF" w:themeColor="background1"/>
      <w:sz w:val="22"/>
      <w:szCs w:val="28"/>
    </w:rPr>
  </w:style>
  <w:style w:type="character" w:customStyle="1" w:styleId="060-Table-HeadingChar">
    <w:name w:val="060-Table-Heading Char"/>
    <w:basedOn w:val="100-ParagraphChar"/>
    <w:link w:val="060-Table-Heading"/>
    <w:rsid w:val="002E166C"/>
    <w:rPr>
      <w:rFonts w:asciiTheme="minorHAnsi" w:eastAsia="Times New Roman" w:hAnsiTheme="minorHAnsi" w:cs="Times New Roman"/>
      <w:bCs/>
      <w:color w:val="FFFFFF" w:themeColor="background1"/>
      <w:sz w:val="20"/>
      <w:szCs w:val="28"/>
      <w:lang w:val="en-US" w:eastAsia="zh-CN"/>
    </w:rPr>
  </w:style>
  <w:style w:type="table" w:styleId="TableContemporary">
    <w:name w:val="Table Contemporary"/>
    <w:aliases w:val="-175-Table"/>
    <w:basedOn w:val="TableNormal"/>
    <w:rsid w:val="00DB7E73"/>
    <w:pPr>
      <w:spacing w:before="0" w:after="0" w:line="240" w:lineRule="auto"/>
      <w:ind w:left="0" w:firstLine="0"/>
    </w:pPr>
    <w:rPr>
      <w:rFonts w:eastAsia="Times New Roman" w:cs="Times New Roman"/>
      <w:color w:val="auto"/>
      <w:sz w:val="20"/>
      <w:szCs w:val="20"/>
      <w:lang w:val="en-US" w:eastAsia="zh-CN"/>
    </w:rPr>
    <w:tblPr>
      <w:tblStyleRowBandSize w:val="1"/>
      <w:tblBorders>
        <w:insideH w:val="single" w:sz="4" w:space="0" w:color="CCCCCC" w:themeColor="text1"/>
        <w:insideV w:val="single" w:sz="4" w:space="0" w:color="CCCCCC" w:themeColor="text1"/>
      </w:tblBorders>
      <w:tblCellMar>
        <w:top w:w="28" w:type="dxa"/>
        <w:bottom w:w="28" w:type="dxa"/>
      </w:tblCellMar>
    </w:tblPr>
    <w:tblStylePr w:type="firstRow">
      <w:pPr>
        <w:jc w:val="left"/>
      </w:pPr>
      <w:rPr>
        <w:rFonts w:ascii="Nokia Pure Text" w:hAnsi="Nokia Pure Text"/>
        <w:b w:val="0"/>
        <w:bCs/>
        <w:color w:val="FFFFFF" w:themeColor="background1"/>
        <w:sz w:val="24"/>
      </w:rPr>
      <w:tblPr/>
      <w:tcPr>
        <w:shd w:val="clear" w:color="auto" w:fill="005AFF" w:themeFill="accent1"/>
      </w:tcPr>
    </w:tblStylePr>
    <w:tblStylePr w:type="band1Horz">
      <w:rPr>
        <w:color w:val="auto"/>
      </w:rPr>
      <w:tblPr/>
      <w:tcPr>
        <w:shd w:val="clear" w:color="auto" w:fill="D8D9DA"/>
      </w:tcPr>
    </w:tblStylePr>
    <w:tblStylePr w:type="band2Horz">
      <w:pPr>
        <w:jc w:val="left"/>
      </w:pPr>
      <w:rPr>
        <w:color w:val="auto"/>
      </w:rPr>
      <w:tblPr/>
      <w:tcPr>
        <w:shd w:val="clear" w:color="auto" w:fill="D8D9DA"/>
        <w:vAlign w:val="center"/>
      </w:tcPr>
    </w:tblStylePr>
  </w:style>
  <w:style w:type="character" w:customStyle="1" w:styleId="CaptionChar">
    <w:name w:val="Caption Char"/>
    <w:aliases w:val="180-Table-Caption Char"/>
    <w:basedOn w:val="DefaultParagraphFont"/>
    <w:link w:val="Caption"/>
    <w:rsid w:val="002E166C"/>
    <w:rPr>
      <w:rFonts w:cs="Arial"/>
      <w:iCs/>
      <w:sz w:val="24"/>
      <w:szCs w:val="1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921A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921AC"/>
    <w:rPr>
      <w:rFonts w:asciiTheme="minorHAnsi" w:hAnsiTheme="minorHAnsi" w:cs="Arial"/>
      <w:sz w:val="24"/>
      <w:szCs w:val="24"/>
      <w:lang w:val="en-US"/>
    </w:rPr>
  </w:style>
  <w:style w:type="character" w:customStyle="1" w:styleId="031-Bulleted-List1Char">
    <w:name w:val="031-Bulleted-List1 Char"/>
    <w:basedOn w:val="DefaultParagraphFont"/>
    <w:link w:val="031-Bulleted-List1"/>
    <w:qFormat/>
    <w:rsid w:val="007D7E22"/>
    <w:rPr>
      <w:rFonts w:asciiTheme="minorHAnsi" w:eastAsia="Times New Roman" w:hAnsiTheme="minorHAnsi" w:cs="Arial"/>
      <w:sz w:val="20"/>
      <w:szCs w:val="20"/>
      <w:lang w:val="en-US" w:eastAsia="de-DE"/>
    </w:rPr>
  </w:style>
  <w:style w:type="character" w:customStyle="1" w:styleId="186-Figure-TitleChar">
    <w:name w:val="186-Figure-Title Char"/>
    <w:basedOn w:val="DefaultParagraphFont"/>
    <w:link w:val="186-Figure-Title"/>
    <w:qFormat/>
    <w:rsid w:val="007D7E22"/>
    <w:rPr>
      <w:rFonts w:asciiTheme="majorHAnsi" w:hAnsiTheme="majorHAnsi"/>
      <w:bCs/>
      <w:szCs w:val="18"/>
    </w:rPr>
  </w:style>
  <w:style w:type="paragraph" w:customStyle="1" w:styleId="186-Figure-Title">
    <w:name w:val="186-Figure-Title"/>
    <w:basedOn w:val="Normal"/>
    <w:next w:val="100-Paragraph"/>
    <w:link w:val="186-Figure-TitleChar"/>
    <w:qFormat/>
    <w:rsid w:val="007D7E22"/>
    <w:pPr>
      <w:spacing w:after="0"/>
      <w:jc w:val="center"/>
    </w:pPr>
    <w:rPr>
      <w:rFonts w:asciiTheme="majorHAnsi" w:hAnsiTheme="majorHAnsi" w:cstheme="minorBidi"/>
      <w:bCs/>
      <w:sz w:val="22"/>
      <w:szCs w:val="18"/>
      <w:lang w:val="en-GB"/>
    </w:rPr>
  </w:style>
  <w:style w:type="paragraph" w:customStyle="1" w:styleId="135-DarkBlueBold">
    <w:name w:val="135-Dark Blue Bold"/>
    <w:basedOn w:val="Normal"/>
    <w:link w:val="135-DarkBlueBoldChar1"/>
    <w:qFormat/>
    <w:rsid w:val="007D7E22"/>
    <w:pPr>
      <w:spacing w:before="100" w:beforeAutospacing="1" w:after="100" w:afterAutospacing="1"/>
    </w:pPr>
    <w:rPr>
      <w:rFonts w:eastAsia="Times New Roman" w:cs="Times New Roman"/>
      <w:b/>
      <w:color w:val="124091"/>
      <w:sz w:val="20"/>
    </w:rPr>
  </w:style>
  <w:style w:type="character" w:customStyle="1" w:styleId="135-DarkBlueBoldChar1">
    <w:name w:val="135-Dark Blue Bold Char1"/>
    <w:basedOn w:val="DefaultParagraphFont"/>
    <w:link w:val="135-DarkBlueBold"/>
    <w:rsid w:val="007D7E22"/>
    <w:rPr>
      <w:rFonts w:asciiTheme="minorHAnsi" w:eastAsia="Times New Roman" w:hAnsiTheme="minorHAnsi" w:cs="Times New Roman"/>
      <w:b/>
      <w:color w:val="124091"/>
      <w:sz w:val="20"/>
      <w:szCs w:val="24"/>
      <w:lang w:val="en-US"/>
    </w:rPr>
  </w:style>
  <w:style w:type="character" w:customStyle="1" w:styleId="185-FigureChar">
    <w:name w:val="185-Figure Char"/>
    <w:basedOn w:val="DefaultParagraphFont"/>
    <w:link w:val="185-Figure"/>
    <w:locked/>
    <w:rsid w:val="007D7E22"/>
    <w:rPr>
      <w:rFonts w:asciiTheme="minorHAnsi" w:eastAsia="Times New Roman" w:hAnsiTheme="minorHAnsi" w:cs="Times New Roman"/>
      <w:sz w:val="20"/>
      <w:szCs w:val="24"/>
      <w:lang w:val="en-US"/>
    </w:rPr>
  </w:style>
  <w:style w:type="character" w:customStyle="1" w:styleId="053-Heading4Char">
    <w:name w:val="053-Heading4 Char"/>
    <w:link w:val="053-Heading4"/>
    <w:rsid w:val="007D7E22"/>
    <w:rPr>
      <w:rFonts w:asciiTheme="majorHAnsi" w:eastAsiaTheme="majorEastAsia" w:hAnsiTheme="majorHAnsi" w:cstheme="majorBidi"/>
      <w:bCs/>
      <w:iCs/>
      <w:color w:val="CCCCCC" w:themeColor="text1"/>
      <w:sz w:val="24"/>
      <w:szCs w:val="24"/>
      <w:lang w:val="en-US"/>
    </w:rPr>
  </w:style>
  <w:style w:type="paragraph" w:customStyle="1" w:styleId="191-Feature-Heading">
    <w:name w:val="191-Feature-Heading"/>
    <w:basedOn w:val="Normal"/>
    <w:next w:val="192-Feature-Description"/>
    <w:link w:val="191-Feature-HeadingChar"/>
    <w:qFormat/>
    <w:rsid w:val="00237493"/>
    <w:pPr>
      <w:spacing w:before="100" w:beforeAutospacing="1"/>
    </w:pPr>
    <w:rPr>
      <w:rFonts w:eastAsia="Times New Roman"/>
      <w:b/>
      <w:bCs/>
      <w:color w:val="124091"/>
      <w:sz w:val="20"/>
      <w:lang w:eastAsia="de-DE"/>
    </w:rPr>
  </w:style>
  <w:style w:type="paragraph" w:customStyle="1" w:styleId="192-Feature-Description">
    <w:name w:val="192-Feature-Description"/>
    <w:basedOn w:val="100-Paragraph"/>
    <w:next w:val="193-Feature-Benefits"/>
    <w:link w:val="192-Feature-DescriptionChar"/>
    <w:qFormat/>
    <w:rsid w:val="00237493"/>
    <w:pPr>
      <w:spacing w:before="0"/>
    </w:pPr>
    <w:rPr>
      <w:color w:val="001135" w:themeColor="text2"/>
      <w:lang w:eastAsia="en-US"/>
    </w:rPr>
  </w:style>
  <w:style w:type="paragraph" w:customStyle="1" w:styleId="193-Feature-Benefits">
    <w:name w:val="193-Feature-Benefits"/>
    <w:basedOn w:val="100-Paragraph"/>
    <w:next w:val="100-Paragraph"/>
    <w:link w:val="193-Feature-BenefitsChar"/>
    <w:qFormat/>
    <w:rsid w:val="00237493"/>
    <w:pPr>
      <w:spacing w:after="100" w:afterAutospacing="1"/>
    </w:pPr>
    <w:rPr>
      <w:i/>
    </w:rPr>
  </w:style>
  <w:style w:type="character" w:customStyle="1" w:styleId="193-Feature-BenefitsChar">
    <w:name w:val="193-Feature-Benefits Char"/>
    <w:basedOn w:val="100-ParagraphChar"/>
    <w:link w:val="193-Feature-Benefits"/>
    <w:rsid w:val="00237493"/>
    <w:rPr>
      <w:rFonts w:ascii="Arial" w:eastAsia="SimSun" w:hAnsi="Arial" w:cs="Arial"/>
      <w:i/>
      <w:color w:val="001135"/>
      <w:sz w:val="20"/>
      <w:szCs w:val="20"/>
      <w:lang w:val="en-US" w:eastAsia="zh-CN"/>
    </w:rPr>
  </w:style>
  <w:style w:type="character" w:customStyle="1" w:styleId="191-Feature-HeadingChar">
    <w:name w:val="191-Feature-Heading Char"/>
    <w:basedOn w:val="DefaultParagraphFont"/>
    <w:link w:val="191-Feature-Heading"/>
    <w:rsid w:val="00237493"/>
    <w:rPr>
      <w:rFonts w:asciiTheme="minorHAnsi" w:eastAsia="Times New Roman" w:hAnsiTheme="minorHAnsi" w:cs="Arial"/>
      <w:b/>
      <w:bCs/>
      <w:color w:val="124091"/>
      <w:sz w:val="20"/>
      <w:szCs w:val="24"/>
      <w:lang w:val="en-US" w:eastAsia="de-DE"/>
    </w:rPr>
  </w:style>
  <w:style w:type="character" w:customStyle="1" w:styleId="192-Feature-DescriptionChar">
    <w:name w:val="192-Feature-Description Char"/>
    <w:link w:val="192-Feature-Description"/>
    <w:locked/>
    <w:rsid w:val="00237493"/>
    <w:rPr>
      <w:rFonts w:asciiTheme="minorHAnsi" w:eastAsia="Times New Roman" w:hAnsiTheme="minorHAnsi" w:cs="Times New Roman"/>
      <w:sz w:val="20"/>
      <w:szCs w:val="24"/>
      <w:lang w:val="en-US"/>
    </w:rPr>
  </w:style>
  <w:style w:type="character" w:customStyle="1" w:styleId="normaltextrun">
    <w:name w:val="normaltextrun"/>
    <w:basedOn w:val="DefaultParagraphFont"/>
    <w:rsid w:val="0039667C"/>
  </w:style>
  <w:style w:type="character" w:customStyle="1" w:styleId="eop">
    <w:name w:val="eop"/>
    <w:basedOn w:val="DefaultParagraphFont"/>
    <w:rsid w:val="0039667C"/>
  </w:style>
  <w:style w:type="paragraph" w:customStyle="1" w:styleId="BodyBullet1">
    <w:name w:val="Body Bullet 1"/>
    <w:autoRedefine/>
    <w:qFormat/>
    <w:rsid w:val="0039667C"/>
    <w:pPr>
      <w:numPr>
        <w:numId w:val="12"/>
      </w:numPr>
      <w:spacing w:before="0" w:after="60" w:line="240" w:lineRule="auto"/>
      <w:jc w:val="both"/>
    </w:pPr>
    <w:rPr>
      <w:rFonts w:ascii="Arial" w:eastAsia="Arial" w:hAnsi="Arial" w:cs="Times Regular"/>
      <w:color w:val="auto"/>
      <w:sz w:val="20"/>
      <w:szCs w:val="20"/>
      <w:lang w:val="en-US"/>
    </w:rPr>
  </w:style>
  <w:style w:type="paragraph" w:customStyle="1" w:styleId="130-DarkBlue">
    <w:name w:val="130-Dark Blue"/>
    <w:basedOn w:val="Normal"/>
    <w:qFormat/>
    <w:rsid w:val="00AE57E8"/>
    <w:pPr>
      <w:spacing w:before="100" w:beforeAutospacing="1" w:after="100" w:afterAutospacing="1"/>
    </w:pPr>
    <w:rPr>
      <w:rFonts w:eastAsia="Times New Roman" w:cs="Times New Roman"/>
      <w:color w:val="124091"/>
      <w:sz w:val="20"/>
    </w:rPr>
  </w:style>
  <w:style w:type="character" w:customStyle="1" w:styleId="ui-provider">
    <w:name w:val="ui-provider"/>
    <w:basedOn w:val="DefaultParagraphFont"/>
    <w:rsid w:val="007E2983"/>
  </w:style>
  <w:style w:type="table" w:customStyle="1" w:styleId="TableGrid4">
    <w:name w:val="Table Grid4"/>
    <w:basedOn w:val="TableNormal"/>
    <w:next w:val="TableGrid"/>
    <w:rsid w:val="003E49E3"/>
    <w:pPr>
      <w:spacing w:before="0" w:after="0" w:line="240" w:lineRule="auto"/>
      <w:ind w:left="0" w:firstLine="0"/>
    </w:pPr>
    <w:rPr>
      <w:rFonts w:ascii="Times New Roman" w:eastAsia="Times New Roman" w:hAnsi="Times New Roman" w:cs="Times New Roman"/>
      <w:color w:val="auto"/>
      <w:sz w:val="20"/>
      <w:szCs w:val="20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85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header" Target="header5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oter" Target="footer1.xml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6.png"/><Relationship Id="rId32" Type="http://schemas.openxmlformats.org/officeDocument/2006/relationships/header" Target="header4.xm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header" Target="header3.xml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sv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5.xml"/><Relationship Id="rId8" Type="http://schemas.openxmlformats.org/officeDocument/2006/relationships/styles" Target="styles.xml"/><Relationship Id="rId25" Type="http://schemas.openxmlformats.org/officeDocument/2006/relationships/image" Target="media/image14.jpg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4.xml.rels><?xml version='1.0' encoding='UTF-8' standalone='yes'?>
<Relationships xmlns="http://schemas.openxmlformats.org/package/2006/relationships"><Relationship Id="rId2" Type="http://schemas.openxmlformats.org/officeDocument/2006/relationships/hyperlink" Target="http://networks.nokia.com/" TargetMode="External"/><Relationship Id="rId1" Type="http://schemas.openxmlformats.org/officeDocument/2006/relationships/hyperlink" Target="http://www.nokia.com/" TargetMode="External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5.xml.rels><?xml version='1.0' encoding='UTF-8' standalone='yes'?>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dnarang\Desktop\Nokia%20-%20Bid%20technical%20solution%20description%20template%202023_v1.2.dotx" TargetMode="External"/></Relationships>
</file>

<file path=word/theme/theme1.xml><?xml version="1.0" encoding="utf-8"?>
<a:theme xmlns:a="http://schemas.openxmlformats.org/drawingml/2006/main" name="Nokia 2023 - v1">
  <a:themeElements>
    <a:clrScheme name="Nokia 2023.1">
      <a:dk1>
        <a:srgbClr val="CCCCCC"/>
      </a:dk1>
      <a:lt1>
        <a:srgbClr val="FFFFFF"/>
      </a:lt1>
      <a:dk2>
        <a:srgbClr val="001135"/>
      </a:dk2>
      <a:lt2>
        <a:srgbClr val="666666"/>
      </a:lt2>
      <a:accent1>
        <a:srgbClr val="005AFF"/>
      </a:accent1>
      <a:accent2>
        <a:srgbClr val="23ABB6"/>
      </a:accent2>
      <a:accent3>
        <a:srgbClr val="37CC73"/>
      </a:accent3>
      <a:accent4>
        <a:srgbClr val="F47F31"/>
      </a:accent4>
      <a:accent5>
        <a:srgbClr val="E03DCD"/>
      </a:accent5>
      <a:accent6>
        <a:srgbClr val="7D33F2"/>
      </a:accent6>
      <a:hlink>
        <a:srgbClr val="001135"/>
      </a:hlink>
      <a:folHlink>
        <a:srgbClr val="005AFF"/>
      </a:folHlink>
    </a:clrScheme>
    <a:fontScheme name="Nokia 2023">
      <a:majorFont>
        <a:latin typeface="Nokia Pure Headline Light"/>
        <a:ea typeface=""/>
        <a:cs typeface=""/>
      </a:majorFont>
      <a:minorFont>
        <a:latin typeface="Nokia Pure Text Light"/>
        <a:ea typeface=""/>
        <a:cs typeface="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tx1"/>
        </a:solidFill>
        <a:ln>
          <a:noFill/>
        </a:ln>
      </a:spPr>
      <a:bodyPr rot="0" spcFirstLastPara="0" vertOverflow="overflow" horzOverflow="overflow" vert="horz" wrap="square" lIns="72000" tIns="72000" rIns="72000" bIns="7200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6350"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>
          <a:noFill/>
        </a:ln>
      </a:spPr>
      <a:bodyPr wrap="square" lIns="0" tIns="0" rIns="0" bIns="0" rtlCol="0">
        <a:noAutofit/>
      </a:bodyPr>
      <a:lstStyle>
        <a:defPPr marL="0" marR="0" indent="0" algn="l" defTabSz="180000" rtl="0" eaLnBrk="1" fontAlgn="auto" latinLnBrk="0" hangingPunct="1">
          <a:lnSpc>
            <a:spcPct val="100000"/>
          </a:lnSpc>
          <a:spcBef>
            <a:spcPts val="0"/>
          </a:spcBef>
          <a:spcAft>
            <a:spcPts val="300"/>
          </a:spcAft>
          <a:buClrTx/>
          <a:buSzTx/>
          <a:buFont typeface="+mj-lt"/>
          <a:buNone/>
          <a:tabLst>
            <a:tab pos="180000" algn="l"/>
          </a:tabLst>
          <a:defRPr kumimoji="0" sz="1200" b="0" i="0" u="none" strike="noStrike" kern="1200" cap="none" spc="0" normalizeH="0" baseline="0" noProof="0" dirty="0" smtClean="0">
            <a:ln>
              <a:noFill/>
            </a:ln>
            <a:solidFill>
              <a:schemeClr val="tx1"/>
            </a:solidFill>
            <a:effectLst/>
            <a:uLnTx/>
            <a:uFillTx/>
            <a:latin typeface="Nokia Pure Text Light"/>
            <a:ea typeface="+mn-ea"/>
            <a:cs typeface="+mn-cs"/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Nokia 2023 - v1" id="{426AD835-2CA5-4D90-A893-BFB068CF64B8}" vid="{F1A5669F-039D-4502-8499-8A66675C2893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375A9BCA49BB48BCCA7A01E034E63F" ma:contentTypeVersion="118" ma:contentTypeDescription="Create a new document." ma:contentTypeScope="" ma:versionID="cba96b07b4260ad657189f5a43525081">
  <xsd:schema xmlns:xsd="http://www.w3.org/2001/XMLSchema" xmlns:xs="http://www.w3.org/2001/XMLSchema" xmlns:p="http://schemas.microsoft.com/office/2006/metadata/properties" xmlns:ns2="71c5aaf6-e6ce-465b-b873-5148d2a4c105" xmlns:ns3="25d26e80-9f9e-4dd2-9e4b-3dbec6f2f127" xmlns:ns4="4fb815d5-157c-45e4-9aaa-efcb803b3610" xmlns:ns5="7c2f0fed-0f86-4bcc-907e-7496a583d07b" targetNamespace="http://schemas.microsoft.com/office/2006/metadata/properties" ma:root="true" ma:fieldsID="1aed7e1e03566f937a380d573f6df5d2" ns2:_="" ns3:_="" ns4:_="" ns5:_="">
    <xsd:import namespace="71c5aaf6-e6ce-465b-b873-5148d2a4c105"/>
    <xsd:import namespace="25d26e80-9f9e-4dd2-9e4b-3dbec6f2f127"/>
    <xsd:import namespace="4fb815d5-157c-45e4-9aaa-efcb803b3610"/>
    <xsd:import namespace="7c2f0fed-0f86-4bcc-907e-7496a583d07b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HideFromDelve" minOccurs="0"/>
                <xsd:element ref="ns3:MediaServiceMetadata" minOccurs="0"/>
                <xsd:element ref="ns3:MediaServiceFastMetadata" minOccurs="0"/>
                <xsd:element ref="ns4:OppId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_x0025_Customer_x0020_Name_x0025_" minOccurs="0"/>
                <xsd:element ref="ns4:_x0025_required_x0020_scenario_x0025_" minOccurs="0"/>
                <xsd:element ref="ns4:_x0025_server_x0020_configuration_x0025_" minOccurs="0"/>
                <xsd:element ref="ns4:_x0025_Area_x0020_Per_x0020_Floor_x0025_" minOccurs="0"/>
                <xsd:element ref="ns4:_x0025_ASiR_x0020_pRRH_x0020_Model_x0025_" minOccurs="0"/>
                <xsd:element ref="ns4:_x0025_Estimated_x0020_Number_x0020_of_x0020_Total_x0020_ASiR_x0020_pRRH_x0025_" minOccurs="0"/>
                <xsd:element ref="ns4:_x0025_INDOOR_x0020_ENVIRONMENT_x0020_TYPE_x0025_" minOccurs="0"/>
                <xsd:element ref="ns4:_x0025_Number_x0020_of_x0020_Floors_x0025_" minOccurs="0"/>
                <xsd:element ref="ns4:_x0025_Total_x0020_Area_x0025_" minOccurs="0"/>
                <xsd:element ref="ns4:_x0025_SCRMID_x0025_" minOccurs="0"/>
                <xsd:element ref="ns4:_x0025_Sync_x0020_Solution_x0025_" minOccurs="0"/>
                <xsd:element ref="ns4:_x0025_BAND_x0025_" minOccurs="0"/>
                <xsd:element ref="ns4:_x0025_Number_x0020_of_x0020_Sectors_x0025_" minOccurs="0"/>
                <xsd:element ref="ns4:_x0025_number_x0020_of_x0020_TRX_x0025_" minOccurs="0"/>
                <xsd:element ref="ns4:_x0025_Type_x0020_of_x0020_Config_x0025_" minOccurs="0"/>
                <xsd:element ref="ns4:_x0025_Power_x0020_per_x0020_Tx_x0025_" minOccurs="0"/>
                <xsd:element ref="ns4:_x0025_No._x0020_of_x0020_Carriers_x002f_Operators_x0025_" minOccurs="0"/>
                <xsd:element ref="ns4:_x0025_CapacityCard_x0025_" minOccurs="0"/>
                <xsd:element ref="ns4:_x0025_CommonCard_x0025_" minOccurs="0"/>
                <xsd:element ref="ns4:_x0025_InstallationType_x0025_" minOccurs="0"/>
                <xsd:element ref="ns4:_x0025_Radio_x0025_" minOccurs="0"/>
                <xsd:element ref="ns4:_x0025_SWRelease_x0025_" minOccurs="0"/>
                <xsd:element ref="ns5:BoQLink" minOccurs="0"/>
                <xsd:element ref="ns5:ListID" minOccurs="0"/>
                <xsd:element ref="ns5:TSDLink" minOccurs="0"/>
                <xsd:element ref="ns4:_x0025_ConfigVerificationVal_x0025_" minOccurs="0"/>
                <xsd:element ref="ns4:_x0025_SplitEmailTable_x0025_" minOccurs="0"/>
                <xsd:element ref="ns4:_x0025_WeightedValue_x0025_" minOccurs="0"/>
                <xsd:element ref="ns4:_x0025_CoverageExtension_x0025_" minOccurs="0"/>
                <xsd:element ref="ns4:_x0025_ExtensionModule_x0025_" minOccurs="0"/>
                <xsd:element ref="ns4:_x0025_FromDate_x0025_" minOccurs="0"/>
                <xsd:element ref="ns4:_x0025_Price_x0020_Year1_x0025_" minOccurs="0"/>
                <xsd:element ref="ns4:_x0025_Price_x0020_Year2_x0025_" minOccurs="0"/>
                <xsd:element ref="ns4:_x0025_Price_x0020_Year3_x0025_" minOccurs="0"/>
                <xsd:element ref="ns4:_x0025_Price_x0020_Year4_x0025_" minOccurs="0"/>
                <xsd:element ref="ns4:_x0025_Price_x0020_Year5_x0025_" minOccurs="0"/>
                <xsd:element ref="ns4:_x0025_PTF_x0025_" minOccurs="0"/>
                <xsd:element ref="ns4:_x0025_ResourceEfforts_x0025_" minOccurs="0"/>
                <xsd:element ref="ns4:_x0025_SLA_x0025_" minOccurs="0"/>
                <xsd:element ref="ns4:_x0025_TCO_x0025_" minOccurs="0"/>
                <xsd:element ref="ns4:_x0025_ToDate_x0025_" minOccurs="0"/>
                <xsd:element ref="ns5:UniqueID" minOccurs="0"/>
                <xsd:element ref="ns4:_x0025_No_x0020_of_x0020_TRX_x0020_Y1_x0025_" minOccurs="0"/>
                <xsd:element ref="ns4:_x0025_No_x0020_of_x0020_TRX_x0020_Y2_x0025_" minOccurs="0"/>
                <xsd:element ref="ns4:_x0025_No_x0020_of_x0020_TRX_x0020_Y3_x0025_" minOccurs="0"/>
                <xsd:element ref="ns4:_x0025_No_x0020_of_x0020_TRX_x0020_Y4_x0025_" minOccurs="0"/>
                <xsd:element ref="ns4:_x0025_No_x0020_of_x0020_TRX_x0020_Y5_x0025_" minOccurs="0"/>
                <xsd:element ref="ns4:_x0025_Prod_x0020_CLP_x0020_Y1_x0025_" minOccurs="0"/>
                <xsd:element ref="ns4:_x0025_Prod_x0020_CLP_x0020_Y2_x0025_" minOccurs="0"/>
                <xsd:element ref="ns4:_x0025_Prod_x0020_CLP_x0020_Y3_x0025_" minOccurs="0"/>
                <xsd:element ref="ns4:_x0025_Prod_x0020_CLP_x0020_Y4_x0025_" minOccurs="0"/>
                <xsd:element ref="ns4:_x0025_Prod_x0020_CLP_x0020_Y5_x0025_" minOccurs="0"/>
                <xsd:element ref="ns4:_x0025_Opportunity_x0020_Name_x0025_" minOccurs="0"/>
                <xsd:element ref="ns4:_x0025_TCO_x0020_PRICE_x0025_" minOccurs="0"/>
                <xsd:element ref="ns4:_x0025_Equipment_x0020_type_x0025_" minOccurs="0"/>
                <xsd:element ref="ns4:_x0025_FM_x0020_SM_x0025_" minOccurs="0"/>
                <xsd:element ref="ns4:_x0025_Redundancy_x0025_" minOccurs="0"/>
                <xsd:element ref="ns4:_x0025_Module_x0025_" minOccurs="0"/>
                <xsd:element ref="ns4:_x0025_Technology_x0025_" minOccurs="0"/>
                <xsd:element ref="ns4:_x0025_Vendor_x0025_" minOccurs="0"/>
                <xsd:element ref="ns4:_x0025_BTS_x0020_Installation_x0025_" minOccurs="0"/>
                <xsd:element ref="ns4:_x0025_Capacity_x0020_Card_x0025_" minOccurs="0"/>
                <xsd:element ref="ns4:_x0025_Radio_x0020_Module_x0025_" minOccurs="0"/>
                <xsd:element ref="ns4:_x0025_SW_x0020_Release_x0025_" minOccurs="0"/>
                <xsd:element ref="ns4:_x0025_Date_x0025_" minOccurs="0"/>
                <xsd:element ref="ns4:_x0025_TrafficSteeringxAPP_x0025_" minOccurs="0"/>
                <xsd:element ref="ns4:_x0025_CellAnomalyDetectionxAPP_x0025_" minOccurs="0"/>
                <xsd:element ref="ns4:_x0025_CRMId_x0025_" minOccurs="0"/>
                <xsd:element ref="ns4:_x0025_Data_x0020_Domain_x0020_Capacity_x0025_" minOccurs="0"/>
                <xsd:element ref="ns4:_x0025_Data_x0020_Domain_x0020_Type_x0025_" minOccurs="0"/>
                <xsd:element ref="ns4:_x0025_Testbed_x0025_" minOccurs="0"/>
                <xsd:element ref="ns4:_x0025_IDU_x0025_" minOccurs="0"/>
                <xsd:element ref="ns4:_x0025_FAP_x0025_" minOccurs="0"/>
                <xsd:element ref="ns4:_x0025_Base_Software_x0025_" minOccurs="0"/>
                <xsd:element ref="ns4:_x0025_FGW_x0025_" minOccurs="0"/>
                <xsd:element ref="ns4:_x0025_MariaDB_x0025_" minOccurs="0"/>
                <xsd:element ref="ns4:_x0025_SSP_x0025_" minOccurs="0"/>
                <xsd:element ref="ns4:_x0025_12-port_x0020_ASiR-sHUB_x0020_Qty_x0025_" minOccurs="0"/>
                <xsd:element ref="ns4:_x0025_AirScale_x0020_capacity_x0020_unit_x0020_Qty_x0025_" minOccurs="0"/>
                <xsd:element ref="ns4:_x0025_AirScale_x0020_common_x0020_unit_x0020_Qty_x0025_" minOccurs="0"/>
                <xsd:element ref="ns4:_x0025_AirScale_x0020_subrack_x0020_Qty_x0025_" minOccurs="0"/>
                <xsd:element ref="ns4:_x0025_ASiR-RF_x0020_Converter_x0020_Qty_x0025_" minOccurs="0"/>
                <xsd:element ref="ns4:_x0025_Total_x0020_number_x0020_of_x0020_pRRH_x0020_to_x0020_be_x0020_installed_x0025_" minOccurs="0"/>
                <xsd:element ref="ns4:_x0025_pRRH_x0020_Type_x0025_" minOccurs="0"/>
                <xsd:element ref="ns4:_x0025_RFC_x0020_is_x0020_Needed_x0025_" minOccurs="0"/>
                <xsd:element ref="ns4:_x0025_4GCount_x0025_" minOccurs="0"/>
                <xsd:element ref="ns4:_x0025_5GCount_x0025_" minOccurs="0"/>
                <xsd:element ref="ns4:_x0025_Femto_x0025_" minOccurs="0"/>
                <xsd:element ref="ns4:_x0025_Country_x0025_" minOccurs="0"/>
                <xsd:element ref="ns4:_x0025_LastMile_x0025_" minOccurs="0"/>
                <xsd:element ref="ns4:_x0025_LOSSurvey_x0025_" minOccurs="0"/>
                <xsd:element ref="ns4:_x0025_MWInstallExtraWork_x0025_" minOccurs="0"/>
                <xsd:element ref="ns4:_x0025_SiteSurvey_x0025_" minOccurs="0"/>
                <xsd:element ref="ns5:_x0025_cFCM_x0020_FAP_x0025_" minOccurs="0"/>
                <xsd:element ref="ns5:_x0025_Qty1_x0025_" minOccurs="0"/>
                <xsd:element ref="ns5:_x0025_Qty1_x0020_Text_x0025_" minOccurs="0"/>
                <xsd:element ref="ns4:_x0025_Baseband_x0025_" minOccurs="0"/>
                <xsd:element ref="ns5:_x0025_TCO_x0025_" minOccurs="0"/>
                <xsd:element ref="ns5:_x0025_Description_x0025_" minOccurs="0"/>
                <xsd:element ref="ns4:_x0025_Capacity_x0020_Card1_x0025_" minOccurs="0"/>
                <xsd:element ref="ns4:_x0025_Common_x0020_Card1_x0025_" minOccurs="0"/>
                <xsd:element ref="ns4:_x0025_Frequency_x0020_Band_x0025_" minOccurs="0"/>
                <xsd:element ref="ns4:_x0025_Installation_x0020_Type_x0025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c5aaf6-e6ce-465b-b873-5148d2a4c105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HideFromDelve" ma:index="11" nillable="true" ma:displayName="HideFromDelve" ma:default="0" ma:internalName="HideFromDelv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d26e80-9f9e-4dd2-9e4b-3dbec6f2f1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b815d5-157c-45e4-9aaa-efcb803b3610" elementFormDefault="qualified">
    <xsd:import namespace="http://schemas.microsoft.com/office/2006/documentManagement/types"/>
    <xsd:import namespace="http://schemas.microsoft.com/office/infopath/2007/PartnerControls"/>
    <xsd:element name="OppId" ma:index="14" nillable="true" ma:displayName="OppId" ma:internalName="OppId">
      <xsd:simpleType>
        <xsd:restriction base="dms:Text">
          <xsd:maxLength value="255"/>
        </xsd:restriction>
      </xsd:simple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x0025_Customer_x0020_Name_x0025_" ma:index="24" nillable="true" ma:displayName="%Customer Name%" ma:internalName="_x0025_Customer_x0020_Name_x0025_">
      <xsd:simpleType>
        <xsd:restriction base="dms:Text">
          <xsd:maxLength value="255"/>
        </xsd:restriction>
      </xsd:simpleType>
    </xsd:element>
    <xsd:element name="_x0025_required_x0020_scenario_x0025_" ma:index="25" nillable="true" ma:displayName="%required scenario%" ma:internalName="_x0025_required_x0020_scenario_x0025_">
      <xsd:simpleType>
        <xsd:restriction base="dms:Text">
          <xsd:maxLength value="255"/>
        </xsd:restriction>
      </xsd:simpleType>
    </xsd:element>
    <xsd:element name="_x0025_server_x0020_configuration_x0025_" ma:index="26" nillable="true" ma:displayName="%server configuration%" ma:internalName="_x0025_server_x0020_configuration_x0025_">
      <xsd:simpleType>
        <xsd:restriction base="dms:Text">
          <xsd:maxLength value="255"/>
        </xsd:restriction>
      </xsd:simpleType>
    </xsd:element>
    <xsd:element name="_x0025_Area_x0020_Per_x0020_Floor_x0025_" ma:index="27" nillable="true" ma:displayName="%Area Per Floor%" ma:internalName="_x0025_Area_x0020_Per_x0020_Floor_x0025_">
      <xsd:simpleType>
        <xsd:restriction base="dms:Text">
          <xsd:maxLength value="255"/>
        </xsd:restriction>
      </xsd:simpleType>
    </xsd:element>
    <xsd:element name="_x0025_ASiR_x0020_pRRH_x0020_Model_x0025_" ma:index="28" nillable="true" ma:displayName="%ASiR pRRH Model%" ma:internalName="_x0025_ASiR_x0020_pRRH_x0020_Model_x0025_">
      <xsd:simpleType>
        <xsd:restriction base="dms:Text">
          <xsd:maxLength value="255"/>
        </xsd:restriction>
      </xsd:simpleType>
    </xsd:element>
    <xsd:element name="_x0025_Estimated_x0020_Number_x0020_of_x0020_Total_x0020_ASiR_x0020_pRRH_x0025_" ma:index="29" nillable="true" ma:displayName="%Estimated Number of Total ASiR pRRH%" ma:internalName="_x0025_Estimated_x0020_Number_x0020_of_x0020_Total_x0020_ASiR_x0020_pRRH_x0025_">
      <xsd:simpleType>
        <xsd:restriction base="dms:Text">
          <xsd:maxLength value="255"/>
        </xsd:restriction>
      </xsd:simpleType>
    </xsd:element>
    <xsd:element name="_x0025_INDOOR_x0020_ENVIRONMENT_x0020_TYPE_x0025_" ma:index="30" nillable="true" ma:displayName="%INDOOR ENVIRONMENT TYPE%" ma:internalName="_x0025_INDOOR_x0020_ENVIRONMENT_x0020_TYPE_x0025_">
      <xsd:simpleType>
        <xsd:restriction base="dms:Text">
          <xsd:maxLength value="255"/>
        </xsd:restriction>
      </xsd:simpleType>
    </xsd:element>
    <xsd:element name="_x0025_Number_x0020_of_x0020_Floors_x0025_" ma:index="31" nillable="true" ma:displayName="%Number of Floors%" ma:internalName="_x0025_Number_x0020_of_x0020_Floors_x0025_">
      <xsd:simpleType>
        <xsd:restriction base="dms:Text">
          <xsd:maxLength value="255"/>
        </xsd:restriction>
      </xsd:simpleType>
    </xsd:element>
    <xsd:element name="_x0025_Total_x0020_Area_x0025_" ma:index="32" nillable="true" ma:displayName="%Total Area%" ma:internalName="_x0025_Total_x0020_Area_x0025_">
      <xsd:simpleType>
        <xsd:restriction base="dms:Text">
          <xsd:maxLength value="255"/>
        </xsd:restriction>
      </xsd:simpleType>
    </xsd:element>
    <xsd:element name="_x0025_SCRMID_x0025_" ma:index="33" nillable="true" ma:displayName="%SCRMID%" ma:internalName="_x0025_SCRMID_x0025_">
      <xsd:simpleType>
        <xsd:restriction base="dms:Text">
          <xsd:maxLength value="255"/>
        </xsd:restriction>
      </xsd:simpleType>
    </xsd:element>
    <xsd:element name="_x0025_Sync_x0020_Solution_x0025_" ma:index="34" nillable="true" ma:displayName="%Sync Solution%" ma:internalName="_x0025_Sync_x0020_Solution_x0025_">
      <xsd:simpleType>
        <xsd:restriction base="dms:Text">
          <xsd:maxLength value="255"/>
        </xsd:restriction>
      </xsd:simpleType>
    </xsd:element>
    <xsd:element name="_x0025_BAND_x0025_" ma:index="35" nillable="true" ma:displayName="%BAND%" ma:internalName="_x0025_BAND_x0025_">
      <xsd:simpleType>
        <xsd:restriction base="dms:Text">
          <xsd:maxLength value="255"/>
        </xsd:restriction>
      </xsd:simpleType>
    </xsd:element>
    <xsd:element name="_x0025_Number_x0020_of_x0020_Sectors_x0025_" ma:index="36" nillable="true" ma:displayName="%Number of Sectors%" ma:internalName="_x0025_Number_x0020_of_x0020_Sectors_x0025_">
      <xsd:simpleType>
        <xsd:restriction base="dms:Text">
          <xsd:maxLength value="255"/>
        </xsd:restriction>
      </xsd:simpleType>
    </xsd:element>
    <xsd:element name="_x0025_number_x0020_of_x0020_TRX_x0025_" ma:index="37" nillable="true" ma:displayName="%number of TRX%" ma:internalName="_x0025_number_x0020_of_x0020_TRX_x0025_">
      <xsd:simpleType>
        <xsd:restriction base="dms:Text">
          <xsd:maxLength value="255"/>
        </xsd:restriction>
      </xsd:simpleType>
    </xsd:element>
    <xsd:element name="_x0025_Type_x0020_of_x0020_Config_x0025_" ma:index="38" nillable="true" ma:displayName="%Type of Config%" ma:internalName="_x0025_Type_x0020_of_x0020_Config_x0025_">
      <xsd:simpleType>
        <xsd:restriction base="dms:Text">
          <xsd:maxLength value="255"/>
        </xsd:restriction>
      </xsd:simpleType>
    </xsd:element>
    <xsd:element name="_x0025_Power_x0020_per_x0020_Tx_x0025_" ma:index="39" nillable="true" ma:displayName="%Power per Tx%" ma:internalName="_x0025_Power_x0020_per_x0020_Tx_x0025_">
      <xsd:simpleType>
        <xsd:restriction base="dms:Text">
          <xsd:maxLength value="255"/>
        </xsd:restriction>
      </xsd:simpleType>
    </xsd:element>
    <xsd:element name="_x0025_No._x0020_of_x0020_Carriers_x002f_Operators_x0025_" ma:index="40" nillable="true" ma:displayName="%No. of Carriers/Operators%" ma:internalName="_x0025_No_x002e__x0020_of_x0020_Carriers_x002F_Operators_x0025_">
      <xsd:simpleType>
        <xsd:restriction base="dms:Text">
          <xsd:maxLength value="255"/>
        </xsd:restriction>
      </xsd:simpleType>
    </xsd:element>
    <xsd:element name="_x0025_CapacityCard_x0025_" ma:index="41" nillable="true" ma:displayName="%CapacityCard%" ma:internalName="_x0025_CapacityCard_x0025_">
      <xsd:simpleType>
        <xsd:restriction base="dms:Text">
          <xsd:maxLength value="255"/>
        </xsd:restriction>
      </xsd:simpleType>
    </xsd:element>
    <xsd:element name="_x0025_CommonCard_x0025_" ma:index="42" nillable="true" ma:displayName="%CommonCard%" ma:internalName="_x0025_CommonCard_x0025_">
      <xsd:simpleType>
        <xsd:restriction base="dms:Text">
          <xsd:maxLength value="255"/>
        </xsd:restriction>
      </xsd:simpleType>
    </xsd:element>
    <xsd:element name="_x0025_InstallationType_x0025_" ma:index="43" nillable="true" ma:displayName="%InstallationType%" ma:internalName="_x0025_InstallationType_x0025_">
      <xsd:simpleType>
        <xsd:restriction base="dms:Text">
          <xsd:maxLength value="255"/>
        </xsd:restriction>
      </xsd:simpleType>
    </xsd:element>
    <xsd:element name="_x0025_Radio_x0025_" ma:index="44" nillable="true" ma:displayName="%Radio%" ma:internalName="_x0025_Radio_x0025_">
      <xsd:simpleType>
        <xsd:restriction base="dms:Text">
          <xsd:maxLength value="255"/>
        </xsd:restriction>
      </xsd:simpleType>
    </xsd:element>
    <xsd:element name="_x0025_SWRelease_x0025_" ma:index="45" nillable="true" ma:displayName="%SWRelease%" ma:internalName="_x0025_SWRelease_x0025_">
      <xsd:simpleType>
        <xsd:restriction base="dms:Text">
          <xsd:maxLength value="255"/>
        </xsd:restriction>
      </xsd:simpleType>
    </xsd:element>
    <xsd:element name="_x0025_ConfigVerificationVal_x0025_" ma:index="49" nillable="true" ma:displayName="%ConfigVerificationVal%" ma:internalName="_x0025_ConfigVerificationVal_x0025_">
      <xsd:simpleType>
        <xsd:restriction base="dms:Text">
          <xsd:maxLength value="255"/>
        </xsd:restriction>
      </xsd:simpleType>
    </xsd:element>
    <xsd:element name="_x0025_SplitEmailTable_x0025_" ma:index="50" nillable="true" ma:displayName="%SplitEmailTable%" ma:internalName="_x0025_SplitEmailTable_x0025_">
      <xsd:simpleType>
        <xsd:restriction base="dms:Text">
          <xsd:maxLength value="255"/>
        </xsd:restriction>
      </xsd:simpleType>
    </xsd:element>
    <xsd:element name="_x0025_WeightedValue_x0025_" ma:index="51" nillable="true" ma:displayName="%WeightedValue%" ma:internalName="_x0025_WeightedValue_x0025_">
      <xsd:simpleType>
        <xsd:restriction base="dms:Text">
          <xsd:maxLength value="255"/>
        </xsd:restriction>
      </xsd:simpleType>
    </xsd:element>
    <xsd:element name="_x0025_CoverageExtension_x0025_" ma:index="52" nillable="true" ma:displayName="%CoverageExtension%" ma:internalName="_x0025_CoverageExtension_x0025_">
      <xsd:simpleType>
        <xsd:restriction base="dms:Text">
          <xsd:maxLength value="255"/>
        </xsd:restriction>
      </xsd:simpleType>
    </xsd:element>
    <xsd:element name="_x0025_ExtensionModule_x0025_" ma:index="53" nillable="true" ma:displayName="%ExtensionModule%" ma:internalName="_x0025_ExtensionModule_x0025_">
      <xsd:simpleType>
        <xsd:restriction base="dms:Text">
          <xsd:maxLength value="255"/>
        </xsd:restriction>
      </xsd:simpleType>
    </xsd:element>
    <xsd:element name="_x0025_FromDate_x0025_" ma:index="54" nillable="true" ma:displayName="%FromDate%" ma:internalName="_x0025_FromDate_x0025_">
      <xsd:simpleType>
        <xsd:restriction base="dms:Text">
          <xsd:maxLength value="255"/>
        </xsd:restriction>
      </xsd:simpleType>
    </xsd:element>
    <xsd:element name="_x0025_Price_x0020_Year1_x0025_" ma:index="55" nillable="true" ma:displayName="%Price Year1%" ma:internalName="_x0025_Price_x0020_Year1_x0025_">
      <xsd:simpleType>
        <xsd:restriction base="dms:Text">
          <xsd:maxLength value="255"/>
        </xsd:restriction>
      </xsd:simpleType>
    </xsd:element>
    <xsd:element name="_x0025_Price_x0020_Year2_x0025_" ma:index="56" nillable="true" ma:displayName="%Price Year2%" ma:internalName="_x0025_Price_x0020_Year2_x0025_">
      <xsd:simpleType>
        <xsd:restriction base="dms:Text">
          <xsd:maxLength value="255"/>
        </xsd:restriction>
      </xsd:simpleType>
    </xsd:element>
    <xsd:element name="_x0025_Price_x0020_Year3_x0025_" ma:index="57" nillable="true" ma:displayName="%Price Year3%" ma:internalName="_x0025_Price_x0020_Year3_x0025_">
      <xsd:simpleType>
        <xsd:restriction base="dms:Text">
          <xsd:maxLength value="255"/>
        </xsd:restriction>
      </xsd:simpleType>
    </xsd:element>
    <xsd:element name="_x0025_Price_x0020_Year4_x0025_" ma:index="58" nillable="true" ma:displayName="%Price Year4%" ma:internalName="_x0025_Price_x0020_Year4_x0025_">
      <xsd:simpleType>
        <xsd:restriction base="dms:Text">
          <xsd:maxLength value="255"/>
        </xsd:restriction>
      </xsd:simpleType>
    </xsd:element>
    <xsd:element name="_x0025_Price_x0020_Year5_x0025_" ma:index="59" nillable="true" ma:displayName="%Price Year5%" ma:internalName="_x0025_Price_x0020_Year5_x0025_">
      <xsd:simpleType>
        <xsd:restriction base="dms:Text">
          <xsd:maxLength value="255"/>
        </xsd:restriction>
      </xsd:simpleType>
    </xsd:element>
    <xsd:element name="_x0025_PTF_x0025_" ma:index="60" nillable="true" ma:displayName="%PTFRequired%" ma:internalName="_x0025_PTF_x0025_">
      <xsd:simpleType>
        <xsd:restriction base="dms:Text">
          <xsd:maxLength value="255"/>
        </xsd:restriction>
      </xsd:simpleType>
    </xsd:element>
    <xsd:element name="_x0025_ResourceEfforts_x0025_" ma:index="61" nillable="true" ma:displayName="%ResourceEfforts%" ma:internalName="_x0025_ResourceEfforts_x0025_">
      <xsd:simpleType>
        <xsd:restriction base="dms:Text">
          <xsd:maxLength value="255"/>
        </xsd:restriction>
      </xsd:simpleType>
    </xsd:element>
    <xsd:element name="_x0025_SLA_x0025_" ma:index="62" nillable="true" ma:displayName="%SLA%" ma:internalName="_x0025_SLA_x0025_">
      <xsd:simpleType>
        <xsd:restriction base="dms:Text">
          <xsd:maxLength value="255"/>
        </xsd:restriction>
      </xsd:simpleType>
    </xsd:element>
    <xsd:element name="_x0025_TCO_x0025_" ma:index="63" nillable="true" ma:displayName="%TCO%" ma:internalName="_x0025_TCO_x0025_">
      <xsd:simpleType>
        <xsd:restriction base="dms:Text">
          <xsd:maxLength value="255"/>
        </xsd:restriction>
      </xsd:simpleType>
    </xsd:element>
    <xsd:element name="_x0025_ToDate_x0025_" ma:index="64" nillable="true" ma:displayName="%ToDate%" ma:internalName="_x0025_ToDate_x0025_">
      <xsd:simpleType>
        <xsd:restriction base="dms:Text">
          <xsd:maxLength value="255"/>
        </xsd:restriction>
      </xsd:simpleType>
    </xsd:element>
    <xsd:element name="_x0025_No_x0020_of_x0020_TRX_x0020_Y1_x0025_" ma:index="66" nillable="true" ma:displayName="%No of TRX Y1%" ma:internalName="_x0025_No_x0020_of_x0020_TRX_x0020_Y1_x0025_">
      <xsd:simpleType>
        <xsd:restriction base="dms:Text">
          <xsd:maxLength value="255"/>
        </xsd:restriction>
      </xsd:simpleType>
    </xsd:element>
    <xsd:element name="_x0025_No_x0020_of_x0020_TRX_x0020_Y2_x0025_" ma:index="67" nillable="true" ma:displayName="%No of TRX Y2%" ma:internalName="_x0025_No_x0020_of_x0020_TRX_x0020_Y2_x0025_">
      <xsd:simpleType>
        <xsd:restriction base="dms:Text">
          <xsd:maxLength value="255"/>
        </xsd:restriction>
      </xsd:simpleType>
    </xsd:element>
    <xsd:element name="_x0025_No_x0020_of_x0020_TRX_x0020_Y3_x0025_" ma:index="68" nillable="true" ma:displayName="%No of TRX Y3%" ma:internalName="_x0025_No_x0020_of_x0020_TRX_x0020_Y3_x0025_">
      <xsd:simpleType>
        <xsd:restriction base="dms:Text">
          <xsd:maxLength value="255"/>
        </xsd:restriction>
      </xsd:simpleType>
    </xsd:element>
    <xsd:element name="_x0025_No_x0020_of_x0020_TRX_x0020_Y4_x0025_" ma:index="69" nillable="true" ma:displayName="%No of TRX Y4%" ma:internalName="_x0025_No_x0020_of_x0020_TRX_x0020_Y4_x0025_">
      <xsd:simpleType>
        <xsd:restriction base="dms:Text">
          <xsd:maxLength value="255"/>
        </xsd:restriction>
      </xsd:simpleType>
    </xsd:element>
    <xsd:element name="_x0025_No_x0020_of_x0020_TRX_x0020_Y5_x0025_" ma:index="70" nillable="true" ma:displayName="%No of TRX Y5%" ma:internalName="_x0025_No_x0020_of_x0020_TRX_x0020_Y5_x0025_">
      <xsd:simpleType>
        <xsd:restriction base="dms:Text">
          <xsd:maxLength value="255"/>
        </xsd:restriction>
      </xsd:simpleType>
    </xsd:element>
    <xsd:element name="_x0025_Prod_x0020_CLP_x0020_Y1_x0025_" ma:index="71" nillable="true" ma:displayName="%Prod CLP Y1%" ma:internalName="_x0025_Prod_x0020_CLP_x0020_Y1_x0025_">
      <xsd:simpleType>
        <xsd:restriction base="dms:Text">
          <xsd:maxLength value="255"/>
        </xsd:restriction>
      </xsd:simpleType>
    </xsd:element>
    <xsd:element name="_x0025_Prod_x0020_CLP_x0020_Y2_x0025_" ma:index="72" nillable="true" ma:displayName="%Prod CLP Y2%" ma:internalName="_x0025_Prod_x0020_CLP_x0020_Y2_x0025_">
      <xsd:simpleType>
        <xsd:restriction base="dms:Text">
          <xsd:maxLength value="255"/>
        </xsd:restriction>
      </xsd:simpleType>
    </xsd:element>
    <xsd:element name="_x0025_Prod_x0020_CLP_x0020_Y3_x0025_" ma:index="73" nillable="true" ma:displayName="%Prod CLP Y3%" ma:internalName="_x0025_Prod_x0020_CLP_x0020_Y3_x0025_">
      <xsd:simpleType>
        <xsd:restriction base="dms:Text">
          <xsd:maxLength value="255"/>
        </xsd:restriction>
      </xsd:simpleType>
    </xsd:element>
    <xsd:element name="_x0025_Prod_x0020_CLP_x0020_Y4_x0025_" ma:index="74" nillable="true" ma:displayName="%Prod CLP Y4%" ma:internalName="_x0025_Prod_x0020_CLP_x0020_Y4_x0025_">
      <xsd:simpleType>
        <xsd:restriction base="dms:Text">
          <xsd:maxLength value="255"/>
        </xsd:restriction>
      </xsd:simpleType>
    </xsd:element>
    <xsd:element name="_x0025_Prod_x0020_CLP_x0020_Y5_x0025_" ma:index="75" nillable="true" ma:displayName="%Prod CLP Y5%" ma:internalName="_x0025_Prod_x0020_CLP_x0020_Y5_x0025_">
      <xsd:simpleType>
        <xsd:restriction base="dms:Text">
          <xsd:maxLength value="255"/>
        </xsd:restriction>
      </xsd:simpleType>
    </xsd:element>
    <xsd:element name="_x0025_Opportunity_x0020_Name_x0025_" ma:index="76" nillable="true" ma:displayName="%Opportunity Name%" ma:internalName="_x0025_Opportunity_x0020_Name_x0025_">
      <xsd:simpleType>
        <xsd:restriction base="dms:Text">
          <xsd:maxLength value="255"/>
        </xsd:restriction>
      </xsd:simpleType>
    </xsd:element>
    <xsd:element name="_x0025_TCO_x0020_PRICE_x0025_" ma:index="77" nillable="true" ma:displayName="%TCO PRICE%" ma:internalName="_x0025_TCO_x0020_PRICE_x0025_">
      <xsd:simpleType>
        <xsd:restriction base="dms:Text">
          <xsd:maxLength value="255"/>
        </xsd:restriction>
      </xsd:simpleType>
    </xsd:element>
    <xsd:element name="_x0025_Equipment_x0020_type_x0025_" ma:index="78" nillable="true" ma:displayName="%Equipment type%" ma:internalName="_x0025_Equipment_x0020_type_x0025_">
      <xsd:simpleType>
        <xsd:restriction base="dms:Note">
          <xsd:maxLength value="255"/>
        </xsd:restriction>
      </xsd:simpleType>
    </xsd:element>
    <xsd:element name="_x0025_FM_x0020_SM_x0025_" ma:index="79" nillable="true" ma:displayName="%FM SM%" ma:internalName="_x0025_FM_x0020_SM_x0025_">
      <xsd:simpleType>
        <xsd:restriction base="dms:Note">
          <xsd:maxLength value="255"/>
        </xsd:restriction>
      </xsd:simpleType>
    </xsd:element>
    <xsd:element name="_x0025_Redundancy_x0025_" ma:index="80" nillable="true" ma:displayName="%Redundancy%" ma:internalName="_x0025_Redundancy_x0025_">
      <xsd:simpleType>
        <xsd:restriction base="dms:Note">
          <xsd:maxLength value="255"/>
        </xsd:restriction>
      </xsd:simpleType>
    </xsd:element>
    <xsd:element name="_x0025_Module_x0025_" ma:index="81" nillable="true" ma:displayName="%Module%" ma:internalName="_x0025_Module_x0025_">
      <xsd:simpleType>
        <xsd:restriction base="dms:Note">
          <xsd:maxLength value="255"/>
        </xsd:restriction>
      </xsd:simpleType>
    </xsd:element>
    <xsd:element name="_x0025_Technology_x0025_" ma:index="82" nillable="true" ma:displayName="%Technology%" ma:internalName="_x0025_Technology_x0025_">
      <xsd:simpleType>
        <xsd:restriction base="dms:Text">
          <xsd:maxLength value="255"/>
        </xsd:restriction>
      </xsd:simpleType>
    </xsd:element>
    <xsd:element name="_x0025_Vendor_x0025_" ma:index="83" nillable="true" ma:displayName="%Vendor%" ma:internalName="_x0025_Vendor_x0025_">
      <xsd:simpleType>
        <xsd:restriction base="dms:Text">
          <xsd:maxLength value="255"/>
        </xsd:restriction>
      </xsd:simpleType>
    </xsd:element>
    <xsd:element name="_x0025_BTS_x0020_Installation_x0025_" ma:index="84" nillable="true" ma:displayName="%BTS Installation%" ma:internalName="_x0025_BTS_x0020_Installation_x0025_">
      <xsd:simpleType>
        <xsd:restriction base="dms:Text">
          <xsd:maxLength value="255"/>
        </xsd:restriction>
      </xsd:simpleType>
    </xsd:element>
    <xsd:element name="_x0025_Capacity_x0020_Card_x0025_" ma:index="85" nillable="true" ma:displayName="%Capacity Card%" ma:internalName="_x0025_Capacity_x0020_Card_x0025_">
      <xsd:simpleType>
        <xsd:restriction base="dms:Text">
          <xsd:maxLength value="255"/>
        </xsd:restriction>
      </xsd:simpleType>
    </xsd:element>
    <xsd:element name="_x0025_Radio_x0020_Module_x0025_" ma:index="86" nillable="true" ma:displayName="%Radio Module%" ma:internalName="_x0025_Radio_x0020_Module_x0025_">
      <xsd:simpleType>
        <xsd:restriction base="dms:Text">
          <xsd:maxLength value="255"/>
        </xsd:restriction>
      </xsd:simpleType>
    </xsd:element>
    <xsd:element name="_x0025_SW_x0020_Release_x0025_" ma:index="87" nillable="true" ma:displayName="%SW Release%" ma:internalName="_x0025_SW_x0020_Release_x0025_">
      <xsd:simpleType>
        <xsd:restriction base="dms:Text">
          <xsd:maxLength value="255"/>
        </xsd:restriction>
      </xsd:simpleType>
    </xsd:element>
    <xsd:element name="_x0025_Date_x0025_" ma:index="88" nillable="true" ma:displayName="%Date%" ma:internalName="_x0025_Date_x0025_">
      <xsd:simpleType>
        <xsd:restriction base="dms:Text">
          <xsd:maxLength value="255"/>
        </xsd:restriction>
      </xsd:simpleType>
    </xsd:element>
    <xsd:element name="_x0025_TrafficSteeringxAPP_x0025_" ma:index="89" nillable="true" ma:displayName="%TrafficSteeringxAPP%" ma:internalName="_x0025_TrafficSteeringxAPP_x0025_">
      <xsd:simpleType>
        <xsd:restriction base="dms:Text">
          <xsd:maxLength value="255"/>
        </xsd:restriction>
      </xsd:simpleType>
    </xsd:element>
    <xsd:element name="_x0025_CellAnomalyDetectionxAPP_x0025_" ma:index="90" nillable="true" ma:displayName="%CellAnomalyDetectionxAPP%" ma:internalName="_x0025_CellAnomalyDetectionxAPP_x0025_">
      <xsd:simpleType>
        <xsd:restriction base="dms:Text">
          <xsd:maxLength value="255"/>
        </xsd:restriction>
      </xsd:simpleType>
    </xsd:element>
    <xsd:element name="_x0025_CRMId_x0025_" ma:index="91" nillable="true" ma:displayName="%CRMId%" ma:internalName="_x0025_CRMId_x0025_">
      <xsd:simpleType>
        <xsd:restriction base="dms:Text">
          <xsd:maxLength value="255"/>
        </xsd:restriction>
      </xsd:simpleType>
    </xsd:element>
    <xsd:element name="_x0025_Data_x0020_Domain_x0020_Capacity_x0025_" ma:index="92" nillable="true" ma:displayName="%Data Domain Capacity%" ma:internalName="_x0025_Data_x0020_Domain_x0020_Capacity_x0025_">
      <xsd:simpleType>
        <xsd:restriction base="dms:Text">
          <xsd:maxLength value="255"/>
        </xsd:restriction>
      </xsd:simpleType>
    </xsd:element>
    <xsd:element name="_x0025_Data_x0020_Domain_x0020_Type_x0025_" ma:index="93" nillable="true" ma:displayName="%Data Domain Type%" ma:internalName="_x0025_Data_x0020_Domain_x0020_Type_x0025_">
      <xsd:simpleType>
        <xsd:restriction base="dms:Text">
          <xsd:maxLength value="255"/>
        </xsd:restriction>
      </xsd:simpleType>
    </xsd:element>
    <xsd:element name="_x0025_Testbed_x0025_" ma:index="94" nillable="true" ma:displayName="%Testbed%" ma:internalName="_x0025_Testbed_x0025_">
      <xsd:simpleType>
        <xsd:restriction base="dms:Text">
          <xsd:maxLength value="255"/>
        </xsd:restriction>
      </xsd:simpleType>
    </xsd:element>
    <xsd:element name="_x0025_IDU_x0025_" ma:index="95" nillable="true" ma:displayName="%IDU%" ma:internalName="_x0025_IDU_x0025_">
      <xsd:simpleType>
        <xsd:restriction base="dms:Text">
          <xsd:maxLength value="255"/>
        </xsd:restriction>
      </xsd:simpleType>
    </xsd:element>
    <xsd:element name="_x0025_FAP_x0025_" ma:index="96" nillable="true" ma:displayName="%FAP%" ma:internalName="_x0025_FAP_x0025_">
      <xsd:simpleType>
        <xsd:restriction base="dms:Text">
          <xsd:maxLength value="255"/>
        </xsd:restriction>
      </xsd:simpleType>
    </xsd:element>
    <xsd:element name="_x0025_Base_Software_x0025_" ma:index="97" nillable="true" ma:displayName="%Base_Software%" ma:internalName="_x0025_Base_Software_x0025_">
      <xsd:simpleType>
        <xsd:restriction base="dms:Text">
          <xsd:maxLength value="255"/>
        </xsd:restriction>
      </xsd:simpleType>
    </xsd:element>
    <xsd:element name="_x0025_FGW_x0025_" ma:index="98" nillable="true" ma:displayName="%FGW%" ma:internalName="_x0025_FGW_x0025_">
      <xsd:simpleType>
        <xsd:restriction base="dms:Text">
          <xsd:maxLength value="255"/>
        </xsd:restriction>
      </xsd:simpleType>
    </xsd:element>
    <xsd:element name="_x0025_MariaDB_x0025_" ma:index="99" nillable="true" ma:displayName="%MariaDB%" ma:internalName="_x0025_MariaDB_x0025_">
      <xsd:simpleType>
        <xsd:restriction base="dms:Text">
          <xsd:maxLength value="255"/>
        </xsd:restriction>
      </xsd:simpleType>
    </xsd:element>
    <xsd:element name="_x0025_SSP_x0025_" ma:index="100" nillable="true" ma:displayName="%SSP%" ma:internalName="_x0025_SSP_x0025_">
      <xsd:simpleType>
        <xsd:restriction base="dms:Text">
          <xsd:maxLength value="255"/>
        </xsd:restriction>
      </xsd:simpleType>
    </xsd:element>
    <xsd:element name="_x0025_12-port_x0020_ASiR-sHUB_x0020_Qty_x0025_" ma:index="101" nillable="true" ma:displayName="%12-port ASiR-sHUB Qty%" ma:internalName="_x0025_12_x002d_port_x0020_ASiR_x002d_sHUB_x0020_Qty_x0025_">
      <xsd:simpleType>
        <xsd:restriction base="dms:Text">
          <xsd:maxLength value="255"/>
        </xsd:restriction>
      </xsd:simpleType>
    </xsd:element>
    <xsd:element name="_x0025_AirScale_x0020_capacity_x0020_unit_x0020_Qty_x0025_" ma:index="102" nillable="true" ma:displayName="%AirScale capacity unit Qty%" ma:internalName="_x0025_AirScale_x0020_capacity_x0020_unit_x0020_Qty_x0025_">
      <xsd:simpleType>
        <xsd:restriction base="dms:Text">
          <xsd:maxLength value="255"/>
        </xsd:restriction>
      </xsd:simpleType>
    </xsd:element>
    <xsd:element name="_x0025_AirScale_x0020_common_x0020_unit_x0020_Qty_x0025_" ma:index="103" nillable="true" ma:displayName="%AirScale common unit Qty%" ma:internalName="_x0025_AirScale_x0020_common_x0020_unit_x0020_Qty_x0025_">
      <xsd:simpleType>
        <xsd:restriction base="dms:Text">
          <xsd:maxLength value="255"/>
        </xsd:restriction>
      </xsd:simpleType>
    </xsd:element>
    <xsd:element name="_x0025_AirScale_x0020_subrack_x0020_Qty_x0025_" ma:index="104" nillable="true" ma:displayName="%AirScale subrack Qty%" ma:internalName="_x0025_AirScale_x0020_subrack_x0020_Qty_x0025_">
      <xsd:simpleType>
        <xsd:restriction base="dms:Text">
          <xsd:maxLength value="255"/>
        </xsd:restriction>
      </xsd:simpleType>
    </xsd:element>
    <xsd:element name="_x0025_ASiR-RF_x0020_Converter_x0020_Qty_x0025_" ma:index="105" nillable="true" ma:displayName="%ASiR-RF Converter Qty%" ma:internalName="_x0025_ASiR_x002d_RF_x0020_Converter_x0020_Qty_x0025_">
      <xsd:simpleType>
        <xsd:restriction base="dms:Text">
          <xsd:maxLength value="255"/>
        </xsd:restriction>
      </xsd:simpleType>
    </xsd:element>
    <xsd:element name="_x0025_Total_x0020_number_x0020_of_x0020_pRRH_x0020_to_x0020_be_x0020_installed_x0025_" ma:index="106" nillable="true" ma:displayName="%Total number of pRRH to be installed%" ma:internalName="_x0025_Total_x0020_number_x0020_of_x0020_pRRH_x0020_to_x0020_be_x0020_installed_x0025_">
      <xsd:simpleType>
        <xsd:restriction base="dms:Text">
          <xsd:maxLength value="255"/>
        </xsd:restriction>
      </xsd:simpleType>
    </xsd:element>
    <xsd:element name="_x0025_pRRH_x0020_Type_x0025_" ma:index="107" nillable="true" ma:displayName="%pRRH Type%" ma:internalName="_x0025_pRRH_x0020_Type_x0025_">
      <xsd:simpleType>
        <xsd:restriction base="dms:Text">
          <xsd:maxLength value="255"/>
        </xsd:restriction>
      </xsd:simpleType>
    </xsd:element>
    <xsd:element name="_x0025_RFC_x0020_is_x0020_Needed_x0025_" ma:index="108" nillable="true" ma:displayName="%RFC is Needed%" ma:internalName="_x0025_RFC_x0020_is_x0020_Needed_x0025_">
      <xsd:simpleType>
        <xsd:restriction base="dms:Text">
          <xsd:maxLength value="255"/>
        </xsd:restriction>
      </xsd:simpleType>
    </xsd:element>
    <xsd:element name="_x0025_4GCount_x0025_" ma:index="109" nillable="true" ma:displayName="%4GCount%" ma:internalName="_x0025_4GCount_x0025_">
      <xsd:simpleType>
        <xsd:restriction base="dms:Text">
          <xsd:maxLength value="255"/>
        </xsd:restriction>
      </xsd:simpleType>
    </xsd:element>
    <xsd:element name="_x0025_5GCount_x0025_" ma:index="110" nillable="true" ma:displayName="%5GCount%" ma:internalName="_x0025_5GCount_x0025_">
      <xsd:simpleType>
        <xsd:restriction base="dms:Text">
          <xsd:maxLength value="255"/>
        </xsd:restriction>
      </xsd:simpleType>
    </xsd:element>
    <xsd:element name="_x0025_Femto_x0025_" ma:index="111" nillable="true" ma:displayName="%Femto%" ma:internalName="_x0025_Femto_x0025_">
      <xsd:simpleType>
        <xsd:restriction base="dms:Text">
          <xsd:maxLength value="255"/>
        </xsd:restriction>
      </xsd:simpleType>
    </xsd:element>
    <xsd:element name="_x0025_Country_x0025_" ma:index="112" nillable="true" ma:displayName="%Country%" ma:internalName="_x0025_Country_x0025_">
      <xsd:simpleType>
        <xsd:restriction base="dms:Text">
          <xsd:maxLength value="255"/>
        </xsd:restriction>
      </xsd:simpleType>
    </xsd:element>
    <xsd:element name="_x0025_LastMile_x0025_" ma:index="113" nillable="true" ma:displayName="%LastMile%" ma:internalName="_x0025_LastMile_x0025_">
      <xsd:simpleType>
        <xsd:restriction base="dms:Text">
          <xsd:maxLength value="255"/>
        </xsd:restriction>
      </xsd:simpleType>
    </xsd:element>
    <xsd:element name="_x0025_LOSSurvey_x0025_" ma:index="114" nillable="true" ma:displayName="%LOSSurvey%" ma:internalName="_x0025_LOSSurvey_x0025_">
      <xsd:simpleType>
        <xsd:restriction base="dms:Text">
          <xsd:maxLength value="255"/>
        </xsd:restriction>
      </xsd:simpleType>
    </xsd:element>
    <xsd:element name="_x0025_MWInstallExtraWork_x0025_" ma:index="115" nillable="true" ma:displayName="%MWInstallExtraWork%" ma:internalName="_x0025_MWInstallExtraWork_x0025_">
      <xsd:simpleType>
        <xsd:restriction base="dms:Text">
          <xsd:maxLength value="255"/>
        </xsd:restriction>
      </xsd:simpleType>
    </xsd:element>
    <xsd:element name="_x0025_SiteSurvey_x0025_" ma:index="116" nillable="true" ma:displayName="%SiteSurvey%" ma:internalName="_x0025_SiteSurvey_x0025_">
      <xsd:simpleType>
        <xsd:restriction base="dms:Text">
          <xsd:maxLength value="255"/>
        </xsd:restriction>
      </xsd:simpleType>
    </xsd:element>
    <xsd:element name="_x0025_Baseband_x0025_" ma:index="120" nillable="true" ma:displayName="%Baseband%" ma:internalName="_x0025_Baseband_x0025_">
      <xsd:simpleType>
        <xsd:restriction base="dms:Text">
          <xsd:maxLength value="255"/>
        </xsd:restriction>
      </xsd:simpleType>
    </xsd:element>
    <xsd:element name="_x0025_Capacity_x0020_Card1_x0025_" ma:index="123" nillable="true" ma:displayName="%Capacity Card1%" ma:internalName="_x0025_Capacity_x0020_Card1_x0025_">
      <xsd:simpleType>
        <xsd:restriction base="dms:Text">
          <xsd:maxLength value="255"/>
        </xsd:restriction>
      </xsd:simpleType>
    </xsd:element>
    <xsd:element name="_x0025_Common_x0020_Card1_x0025_" ma:index="124" nillable="true" ma:displayName="%Common Card1%" ma:internalName="_x0025_Common_x0020_Card1_x0025_">
      <xsd:simpleType>
        <xsd:restriction base="dms:Text">
          <xsd:maxLength value="255"/>
        </xsd:restriction>
      </xsd:simpleType>
    </xsd:element>
    <xsd:element name="_x0025_Frequency_x0020_Band_x0025_" ma:index="125" nillable="true" ma:displayName="%Frequency Band%" ma:internalName="_x0025_Frequency_x0020_Band_x0025_">
      <xsd:simpleType>
        <xsd:restriction base="dms:Text">
          <xsd:maxLength value="255"/>
        </xsd:restriction>
      </xsd:simpleType>
    </xsd:element>
    <xsd:element name="_x0025_Installation_x0020_Type_x0025_" ma:index="126" nillable="true" ma:displayName="%Installation Type%" ma:internalName="_x0025_Installation_x0020_Type_x0025_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2f0fed-0f86-4bcc-907e-7496a583d07b" elementFormDefault="qualified">
    <xsd:import namespace="http://schemas.microsoft.com/office/2006/documentManagement/types"/>
    <xsd:import namespace="http://schemas.microsoft.com/office/infopath/2007/PartnerControls"/>
    <xsd:element name="BoQLink" ma:index="46" nillable="true" ma:displayName="BoQLink" ma:internalName="BoQLink">
      <xsd:simpleType>
        <xsd:restriction base="dms:Text">
          <xsd:maxLength value="255"/>
        </xsd:restriction>
      </xsd:simpleType>
    </xsd:element>
    <xsd:element name="ListID" ma:index="47" nillable="true" ma:displayName="ListID" ma:internalName="ListID">
      <xsd:simpleType>
        <xsd:restriction base="dms:Text">
          <xsd:maxLength value="255"/>
        </xsd:restriction>
      </xsd:simpleType>
    </xsd:element>
    <xsd:element name="TSDLink" ma:index="48" nillable="true" ma:displayName="TSDLink" ma:internalName="TSDLink">
      <xsd:simpleType>
        <xsd:restriction base="dms:Text">
          <xsd:maxLength value="255"/>
        </xsd:restriction>
      </xsd:simpleType>
    </xsd:element>
    <xsd:element name="UniqueID" ma:index="65" nillable="true" ma:displayName="UniqueID" ma:internalName="UniqueID0">
      <xsd:simpleType>
        <xsd:restriction base="dms:Text">
          <xsd:maxLength value="255"/>
        </xsd:restriction>
      </xsd:simpleType>
    </xsd:element>
    <xsd:element name="_x0025_cFCM_x0020_FAP_x0025_" ma:index="117" nillable="true" ma:displayName="%cFCM FAP%" ma:internalName="_x0025_cFCM_x0020_FAP_x0025_">
      <xsd:simpleType>
        <xsd:restriction base="dms:Text">
          <xsd:maxLength value="255"/>
        </xsd:restriction>
      </xsd:simpleType>
    </xsd:element>
    <xsd:element name="_x0025_Qty1_x0025_" ma:index="118" nillable="true" ma:displayName="%Qty1%" ma:internalName="_x0025_Qty1_x0025_">
      <xsd:simpleType>
        <xsd:restriction base="dms:Text">
          <xsd:maxLength value="255"/>
        </xsd:restriction>
      </xsd:simpleType>
    </xsd:element>
    <xsd:element name="_x0025_Qty1_x0020_Text_x0025_" ma:index="119" nillable="true" ma:displayName="%Qty1 Text%" ma:internalName="_x0025_Qty1_x0020_Text_x0025_">
      <xsd:simpleType>
        <xsd:restriction base="dms:Text">
          <xsd:maxLength value="255"/>
        </xsd:restriction>
      </xsd:simpleType>
    </xsd:element>
    <xsd:element name="_x0025_TCO_x0025_" ma:index="121" nillable="true" ma:displayName="%TCO%" ma:internalName="_x0025_TCO_x0025_0">
      <xsd:simpleType>
        <xsd:restriction base="dms:Text">
          <xsd:maxLength value="255"/>
        </xsd:restriction>
      </xsd:simpleType>
    </xsd:element>
    <xsd:element name="_x0025_Description_x0025_" ma:index="122" nillable="true" ma:displayName="%Description%" ma:internalName="_x0025_Description_x0025_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ideFromDelve xmlns="71c5aaf6-e6ce-465b-b873-5148d2a4c105">false</HideFromDelve>
    <_dlc_DocId xmlns="71c5aaf6-e6ce-465b-b873-5148d2a4c105">LPI2PN5IT22B-1053858897-1076</_dlc_DocId>
    <_dlc_DocIdUrl xmlns="71c5aaf6-e6ce-465b-b873-5148d2a4c105">
      <Url>https://nokia.sharepoint.com/sites/instaquotesolution/MobileNetworks/_layouts/15/DocIdRedir.aspx?ID=LPI2PN5IT22B-1053858897-1076</Url>
      <Description>LPI2PN5IT22B-1053858897-1076</Description>
    </_dlc_DocIdUrl>
    <_x0025_server_x0020_configuration_x0025_ xmlns="4fb815d5-157c-45e4-9aaa-efcb803b3610" xsi:nil="true"/>
    <_x0025_SCRMID_x0025_ xmlns="4fb815d5-157c-45e4-9aaa-efcb803b3610" xsi:nil="true"/>
    <_x0025_Data_x0020_Domain_x0020_Capacity_x0025_ xmlns="4fb815d5-157c-45e4-9aaa-efcb803b3610" xsi:nil="true"/>
    <_x0025_Price_x0020_Year5_x0025_ xmlns="4fb815d5-157c-45e4-9aaa-efcb803b3610" xsi:nil="true"/>
    <_x0025_Prod_x0020_CLP_x0020_Y2_x0025_ xmlns="4fb815d5-157c-45e4-9aaa-efcb803b3610" xsi:nil="true"/>
    <_x0025_Module_x0025_ xmlns="4fb815d5-157c-45e4-9aaa-efcb803b3610" xsi:nil="true"/>
    <_x0025_CellAnomalyDetectionxAPP_x0025_ xmlns="4fb815d5-157c-45e4-9aaa-efcb803b3610" xsi:nil="true"/>
    <_x0025_LOSSurvey_x0025_ xmlns="4fb815d5-157c-45e4-9aaa-efcb803b3610" xsi:nil="true"/>
    <_x0025_Equipment_x0020_type_x0025_ xmlns="4fb815d5-157c-45e4-9aaa-efcb803b3610" xsi:nil="true"/>
    <_x0025_FM_x0020_SM_x0025_ xmlns="4fb815d5-157c-45e4-9aaa-efcb803b3610" xsi:nil="true"/>
    <_x0025_4GCount_x0025_ xmlns="4fb815d5-157c-45e4-9aaa-efcb803b3610" xsi:nil="true"/>
    <_x0025_cFCM_x0020_FAP_x0025_ xmlns="7c2f0fed-0f86-4bcc-907e-7496a583d07b" xsi:nil="true"/>
    <_x0025_Baseband_x0025_ xmlns="4fb815d5-157c-45e4-9aaa-efcb803b3610" xsi:nil="true"/>
    <_x0025_Area_x0020_Per_x0020_Floor_x0025_ xmlns="4fb815d5-157c-45e4-9aaa-efcb803b3610" xsi:nil="true"/>
    <_x0025_No_x0020_of_x0020_TRX_x0020_Y4_x0025_ xmlns="4fb815d5-157c-45e4-9aaa-efcb803b3610" xsi:nil="true"/>
    <_x0025_FAP_x0025_ xmlns="4fb815d5-157c-45e4-9aaa-efcb803b3610" xsi:nil="true"/>
    <_x0025_Price_x0020_Year2_x0025_ xmlns="4fb815d5-157c-45e4-9aaa-efcb803b3610" xsi:nil="true"/>
    <_x0025_SLA_x0025_ xmlns="4fb815d5-157c-45e4-9aaa-efcb803b3610" xsi:nil="true"/>
    <_x0025_No_x0020_of_x0020_TRX_x0020_Y5_x0025_ xmlns="4fb815d5-157c-45e4-9aaa-efcb803b3610" xsi:nil="true"/>
    <_x0025_Prod_x0020_CLP_x0020_Y5_x0025_ xmlns="4fb815d5-157c-45e4-9aaa-efcb803b3610" xsi:nil="true"/>
    <_x0025_Redundancy_x0025_ xmlns="4fb815d5-157c-45e4-9aaa-efcb803b3610" xsi:nil="true"/>
    <_x0025_Vendor_x0025_ xmlns="4fb815d5-157c-45e4-9aaa-efcb803b3610" xsi:nil="true"/>
    <_x0025_Testbed_x0025_ xmlns="4fb815d5-157c-45e4-9aaa-efcb803b3610" xsi:nil="true"/>
    <_x0025_IDU_x0025_ xmlns="4fb815d5-157c-45e4-9aaa-efcb803b3610" xsi:nil="true"/>
    <_x0025_ASiR_x0020_pRRH_x0020_Model_x0025_ xmlns="4fb815d5-157c-45e4-9aaa-efcb803b3610" xsi:nil="true"/>
    <_x0025_Number_x0020_of_x0020_Sectors_x0025_ xmlns="4fb815d5-157c-45e4-9aaa-efcb803b3610" xsi:nil="true"/>
    <_x0025_TCO_x0025_ xmlns="4fb815d5-157c-45e4-9aaa-efcb803b3610" xsi:nil="true"/>
    <_x0025_Date_x0025_ xmlns="4fb815d5-157c-45e4-9aaa-efcb803b3610" xsi:nil="true"/>
    <_x0025_CRMId_x0025_ xmlns="4fb815d5-157c-45e4-9aaa-efcb803b3610" xsi:nil="true"/>
    <_x0025_FGW_x0025_ xmlns="4fb815d5-157c-45e4-9aaa-efcb803b3610" xsi:nil="true"/>
    <_x0025_Country_x0025_ xmlns="4fb815d5-157c-45e4-9aaa-efcb803b3610" xsi:nil="true"/>
    <_x0025_5GCount_x0025_ xmlns="4fb815d5-157c-45e4-9aaa-efcb803b3610" xsi:nil="true"/>
    <_x0025_LastMile_x0025_ xmlns="4fb815d5-157c-45e4-9aaa-efcb803b3610" xsi:nil="true"/>
    <_x0025_Qty1_x0025_ xmlns="7c2f0fed-0f86-4bcc-907e-7496a583d07b" xsi:nil="true"/>
    <_x0025_INDOOR_x0020_ENVIRONMENT_x0020_TYPE_x0025_ xmlns="4fb815d5-157c-45e4-9aaa-efcb803b3610" xsi:nil="true"/>
    <_x0025_Customer_x0020_Name_x0025_ xmlns="4fb815d5-157c-45e4-9aaa-efcb803b3610" xsi:nil="true"/>
    <_x0025_Data_x0020_Domain_x0020_Type_x0025_ xmlns="4fb815d5-157c-45e4-9aaa-efcb803b3610" xsi:nil="true"/>
    <_x0025_Price_x0020_Year3_x0025_ xmlns="4fb815d5-157c-45e4-9aaa-efcb803b3610" xsi:nil="true"/>
    <_x0025_Type_x0020_of_x0020_Config_x0025_ xmlns="4fb815d5-157c-45e4-9aaa-efcb803b3610" xsi:nil="true"/>
    <_x0025_Radio_x0025_ xmlns="4fb815d5-157c-45e4-9aaa-efcb803b3610" xsi:nil="true"/>
    <_x0025_Prod_x0020_CLP_x0020_Y1_x0025_ xmlns="4fb815d5-157c-45e4-9aaa-efcb803b3610" xsi:nil="true"/>
    <_x0025_Prod_x0020_CLP_x0020_Y4_x0025_ xmlns="4fb815d5-157c-45e4-9aaa-efcb803b3610" xsi:nil="true"/>
    <_x0025_TCO_x0020_PRICE_x0025_ xmlns="4fb815d5-157c-45e4-9aaa-efcb803b3610" xsi:nil="true"/>
    <_x0025_No_x0020_of_x0020_TRX_x0020_Y1_x0025_ xmlns="4fb815d5-157c-45e4-9aaa-efcb803b3610" xsi:nil="true"/>
    <_x0025_No_x0020_of_x0020_TRX_x0020_Y2_x0025_ xmlns="4fb815d5-157c-45e4-9aaa-efcb803b3610" xsi:nil="true"/>
    <_x0025_No_x0020_of_x0020_TRX_x0020_Y3_x0025_ xmlns="4fb815d5-157c-45e4-9aaa-efcb803b3610" xsi:nil="true"/>
    <_x0025_Capacity_x0020_Card_x0025_ xmlns="4fb815d5-157c-45e4-9aaa-efcb803b3610" xsi:nil="true"/>
    <_x0025_Opportunity_x0020_Name_x0025_ xmlns="4fb815d5-157c-45e4-9aaa-efcb803b3610" xsi:nil="true"/>
    <_x0025_Radio_x0020_Module_x0025_ xmlns="4fb815d5-157c-45e4-9aaa-efcb803b3610" xsi:nil="true"/>
    <_x0025_Technology_x0025_ xmlns="4fb815d5-157c-45e4-9aaa-efcb803b3610" xsi:nil="true"/>
    <_x0025_TrafficSteeringxAPP_x0025_ xmlns="4fb815d5-157c-45e4-9aaa-efcb803b3610" xsi:nil="true"/>
    <_x0025_SSP_x0025_ xmlns="4fb815d5-157c-45e4-9aaa-efcb803b3610" xsi:nil="true"/>
    <_x0025_BAND_x0025_ xmlns="4fb815d5-157c-45e4-9aaa-efcb803b3610" xsi:nil="true"/>
    <_x0025_number_x0020_of_x0020_TRX_x0025_ xmlns="4fb815d5-157c-45e4-9aaa-efcb803b3610" xsi:nil="true"/>
    <_x0025_SW_x0020_Release_x0025_ xmlns="4fb815d5-157c-45e4-9aaa-efcb803b3610" xsi:nil="true"/>
    <_x0025_BTS_x0020_Installation_x0025_ xmlns="4fb815d5-157c-45e4-9aaa-efcb803b3610" xsi:nil="true"/>
    <_x0025_SiteSurvey_x0025_ xmlns="4fb815d5-157c-45e4-9aaa-efcb803b3610" xsi:nil="true"/>
    <_x0025_Femto_x0025_ xmlns="4fb815d5-157c-45e4-9aaa-efcb803b3610" xsi:nil="true"/>
    <_x0025_Qty1_x0020_Text_x0025_ xmlns="7c2f0fed-0f86-4bcc-907e-7496a583d07b" xsi:nil="true"/>
    <_x0025_required_x0020_scenario_x0025_ xmlns="4fb815d5-157c-45e4-9aaa-efcb803b3610" xsi:nil="true"/>
    <_x0025_Total_x0020_Area_x0025_ xmlns="4fb815d5-157c-45e4-9aaa-efcb803b3610" xsi:nil="true"/>
    <_x0025_Price_x0020_Year1_x0025_ xmlns="4fb815d5-157c-45e4-9aaa-efcb803b3610" xsi:nil="true"/>
    <_x0025_Power_x0020_per_x0020_Tx_x0025_ xmlns="4fb815d5-157c-45e4-9aaa-efcb803b3610" xsi:nil="true"/>
    <_x0025_Price_x0020_Year4_x0025_ xmlns="4fb815d5-157c-45e4-9aaa-efcb803b3610" xsi:nil="true"/>
    <_x0025_ExtensionModule_x0025_ xmlns="4fb815d5-157c-45e4-9aaa-efcb803b3610" xsi:nil="true"/>
    <_x0025_Prod_x0020_CLP_x0020_Y3_x0025_ xmlns="4fb815d5-157c-45e4-9aaa-efcb803b3610" xsi:nil="true"/>
    <_x0025_MariaDB_x0025_ xmlns="4fb815d5-157c-45e4-9aaa-efcb803b3610" xsi:nil="true"/>
    <_x0025_Base_Software_x0025_ xmlns="4fb815d5-157c-45e4-9aaa-efcb803b3610" xsi:nil="true"/>
    <_x0025_Number_x0020_of_x0020_Floors_x0025_ xmlns="4fb815d5-157c-45e4-9aaa-efcb803b3610" xsi:nil="true"/>
    <_x0025_CoverageExtension_x0025_ xmlns="4fb815d5-157c-45e4-9aaa-efcb803b3610" xsi:nil="true"/>
    <_x0025_InstallationType_x0025_ xmlns="4fb815d5-157c-45e4-9aaa-efcb803b3610" xsi:nil="true"/>
    <_x0025_Sync_x0020_Solution_x0025_ xmlns="4fb815d5-157c-45e4-9aaa-efcb803b3610" xsi:nil="true"/>
    <_x0025_MWInstallExtraWork_x0025_ xmlns="4fb815d5-157c-45e4-9aaa-efcb803b3610" xsi:nil="true"/>
    <SharedWithUsers xmlns="4fb815d5-157c-45e4-9aaa-efcb803b3610">
      <UserInfo>
        <DisplayName>Deepti Narang (Nokia)</DisplayName>
        <AccountId>97</AccountId>
        <AccountType/>
      </UserInfo>
    </SharedWithUsers>
    <TSDLink xmlns="7c2f0fed-0f86-4bcc-907e-7496a583d07b" xsi:nil="true"/>
    <_x0025_AirScale_x0020_capacity_x0020_unit_x0020_Qty_x0025_ xmlns="4fb815d5-157c-45e4-9aaa-efcb803b3610" xsi:nil="true"/>
    <_x0025_ASiR-RF_x0020_Converter_x0020_Qty_x0025_ xmlns="4fb815d5-157c-45e4-9aaa-efcb803b3610" xsi:nil="true"/>
    <_x0025_ToDate_x0025_ xmlns="4fb815d5-157c-45e4-9aaa-efcb803b3610" xsi:nil="true"/>
    <_x0025_Estimated_x0020_Number_x0020_of_x0020_Total_x0020_ASiR_x0020_pRRH_x0025_ xmlns="4fb815d5-157c-45e4-9aaa-efcb803b3610" xsi:nil="true"/>
    <_x0025_12-port_x0020_ASiR-sHUB_x0020_Qty_x0025_ xmlns="4fb815d5-157c-45e4-9aaa-efcb803b3610" xsi:nil="true"/>
    <_x0025_CommonCard_x0025_ xmlns="4fb815d5-157c-45e4-9aaa-efcb803b3610" xsi:nil="true"/>
    <_x0025_AirScale_x0020_subrack_x0020_Qty_x0025_ xmlns="4fb815d5-157c-45e4-9aaa-efcb803b3610" xsi:nil="true"/>
    <_x0025_SWRelease_x0025_ xmlns="4fb815d5-157c-45e4-9aaa-efcb803b3610" xsi:nil="true"/>
    <_x0025_ConfigVerificationVal_x0025_ xmlns="4fb815d5-157c-45e4-9aaa-efcb803b3610" xsi:nil="true"/>
    <_x0025_FromDate_x0025_ xmlns="4fb815d5-157c-45e4-9aaa-efcb803b3610" xsi:nil="true"/>
    <_x0025_ResourceEfforts_x0025_ xmlns="4fb815d5-157c-45e4-9aaa-efcb803b3610" xsi:nil="true"/>
    <_x0025_TCO_x0025_ xmlns="7c2f0fed-0f86-4bcc-907e-7496a583d07b" xsi:nil="true"/>
    <ListID xmlns="7c2f0fed-0f86-4bcc-907e-7496a583d07b" xsi:nil="true"/>
    <_x0025_Total_x0020_number_x0020_of_x0020_pRRH_x0020_to_x0020_be_x0020_installed_x0025_ xmlns="4fb815d5-157c-45e4-9aaa-efcb803b3610" xsi:nil="true"/>
    <_x0025_PTF_x0025_ xmlns="4fb815d5-157c-45e4-9aaa-efcb803b3610" xsi:nil="true"/>
    <_x0025_AirScale_x0020_common_x0020_unit_x0020_Qty_x0025_ xmlns="4fb815d5-157c-45e4-9aaa-efcb803b3610" xsi:nil="true"/>
    <_x0025_No._x0020_of_x0020_Carriers_x002f_Operators_x0025_ xmlns="4fb815d5-157c-45e4-9aaa-efcb803b3610" xsi:nil="true"/>
    <_x0025_pRRH_x0020_Type_x0025_ xmlns="4fb815d5-157c-45e4-9aaa-efcb803b3610" xsi:nil="true"/>
    <_x0025_SplitEmailTable_x0025_ xmlns="4fb815d5-157c-45e4-9aaa-efcb803b3610" xsi:nil="true"/>
    <_x0025_CapacityCard_x0025_ xmlns="4fb815d5-157c-45e4-9aaa-efcb803b3610" xsi:nil="true"/>
    <_x0025_WeightedValue_x0025_ xmlns="4fb815d5-157c-45e4-9aaa-efcb803b3610" xsi:nil="true"/>
    <_x0025_RFC_x0020_is_x0020_Needed_x0025_ xmlns="4fb815d5-157c-45e4-9aaa-efcb803b3610" xsi:nil="true"/>
    <OppId xmlns="4fb815d5-157c-45e4-9aaa-efcb803b3610" xsi:nil="true"/>
    <UniqueID xmlns="7c2f0fed-0f86-4bcc-907e-7496a583d07b" xsi:nil="true"/>
    <_x0025_Description_x0025_ xmlns="7c2f0fed-0f86-4bcc-907e-7496a583d07b" xsi:nil="true"/>
    <BoQLink xmlns="7c2f0fed-0f86-4bcc-907e-7496a583d07b" xsi:nil="true"/>
    <_x0025_Frequency_x0020_Band_x0025_ xmlns="4fb815d5-157c-45e4-9aaa-efcb803b3610" xsi:nil="true"/>
    <_x0025_Common_x0020_Card1_x0025_ xmlns="4fb815d5-157c-45e4-9aaa-efcb803b3610" xsi:nil="true"/>
    <_x0025_Capacity_x0020_Card1_x0025_ xmlns="4fb815d5-157c-45e4-9aaa-efcb803b3610" xsi:nil="true"/>
    <_x0025_Installation_x0020_Type_x0025_ xmlns="4fb815d5-157c-45e4-9aaa-efcb803b3610" xsi:nil="true"/>
  </documentManagement>
</p:properties>
</file>

<file path=customXml/item4.xml><?xml version="1.0" encoding="utf-8"?>
<?mso-contentType ?>
<SharedContentType xmlns="Microsoft.SharePoint.Taxonomy.ContentTypeSync" SourceId="34c87397-5fc1-491e-85e7-d6110dbe9cbd" ContentTypeId="0x0101" PreviousValue="false"/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6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1FF94B67-9F36-4927-AAED-DCA5E10D1EE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371517-4240-4C4E-BE42-7419B64C2A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c5aaf6-e6ce-465b-b873-5148d2a4c105"/>
    <ds:schemaRef ds:uri="25d26e80-9f9e-4dd2-9e4b-3dbec6f2f127"/>
    <ds:schemaRef ds:uri="4fb815d5-157c-45e4-9aaa-efcb803b3610"/>
    <ds:schemaRef ds:uri="7c2f0fed-0f86-4bcc-907e-7496a583d0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00DD89-7A9C-4805-9AF4-F64A79FF9988}">
  <ds:schemaRefs>
    <ds:schemaRef ds:uri="http://schemas.microsoft.com/office/2006/metadata/properties"/>
    <ds:schemaRef ds:uri="http://schemas.microsoft.com/office/infopath/2007/PartnerControls"/>
    <ds:schemaRef ds:uri="71c5aaf6-e6ce-465b-b873-5148d2a4c105"/>
    <ds:schemaRef ds:uri="4fb815d5-157c-45e4-9aaa-efcb803b3610"/>
    <ds:schemaRef ds:uri="7c2f0fed-0f86-4bcc-907e-7496a583d07b"/>
  </ds:schemaRefs>
</ds:datastoreItem>
</file>

<file path=customXml/itemProps4.xml><?xml version="1.0" encoding="utf-8"?>
<ds:datastoreItem xmlns:ds="http://schemas.openxmlformats.org/officeDocument/2006/customXml" ds:itemID="{4B48F2DD-8E2A-43D1-BBA8-761C177E1F72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2ADDDEE8-21A0-43F8-99A2-3D3E4EA8C579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753CBE47-8F67-4F96-A902-FC497A7E9CED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Nokia - Bid technical solution description template 2023_v1.2.dotx</Template>
  <TotalTime>0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2</cp:revision>
  <dcterms:created xsi:type="dcterms:W3CDTF">2023-03-10T18:10:00Z</dcterms:created>
  <dcterms:modified xsi:type="dcterms:W3CDTF">2023-04-18T05:21:00Z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0x010100C2375A9BCA49BB48BCCA7A01E034E63F</vt:lpwstr>
  </property>
  <property fmtid="{D5CDD505-2E9C-101B-9397-08002B2CF9AE}" pid="3" name="_dlc_DocIdItemGuid">
    <vt:lpwstr>1abd8788-9659-4419-8c6c-092be7f60c5a</vt:lpwstr>
  </property>
  <property fmtid="{D5CDD505-2E9C-101B-9397-08002B2CF9AE}" pid="4" name="MediaServiceImageTags">
    <vt:lpwstr/>
  </property>
</Properties>
</file>